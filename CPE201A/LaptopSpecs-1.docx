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BD83" w14:textId="77777777" w:rsidR="004D36D7" w:rsidRPr="00FD4A68" w:rsidRDefault="00000000" w:rsidP="008E1E74">
      <w:pPr>
        <w:pStyle w:val="Title"/>
        <w:rPr>
          <w:rStyle w:val="LabTitleInstVersred"/>
          <w:b/>
          <w:color w:val="auto"/>
        </w:rPr>
      </w:pPr>
      <w:sdt>
        <w:sdtPr>
          <w:rPr>
            <w:b w:val="0"/>
            <w:color w:val="EE0000"/>
          </w:rPr>
          <w:alias w:val="Title"/>
          <w:tag w:val=""/>
          <w:id w:val="-487021785"/>
          <w:placeholder>
            <w:docPart w:val="A32079B559D24873BB35CB381F95C01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E1E74">
            <w:t xml:space="preserve">Lab - Research Laptop </w:t>
          </w:r>
          <w:r w:rsidR="00FF1D85">
            <w:t>Specifications</w:t>
          </w:r>
        </w:sdtContent>
      </w:sdt>
    </w:p>
    <w:p w14:paraId="2AE21D89" w14:textId="77777777" w:rsidR="008E1E74" w:rsidRPr="00A149BD" w:rsidRDefault="008E1E74" w:rsidP="008E1E74">
      <w:pPr>
        <w:pStyle w:val="BodyTextL25"/>
      </w:pPr>
      <w:r w:rsidRPr="00A149BD">
        <w:t>Laptops often use proprietary parts. To find information about the replacement parts, you may have to research the website of the laptop manufacturer.</w:t>
      </w:r>
      <w:r>
        <w:t xml:space="preserve"> </w:t>
      </w:r>
    </w:p>
    <w:p w14:paraId="3F93ED88" w14:textId="77777777" w:rsidR="008E1E74" w:rsidRPr="00A149BD" w:rsidRDefault="008E1E74" w:rsidP="008E1E74">
      <w:pPr>
        <w:pStyle w:val="BodyTextL25"/>
      </w:pPr>
      <w:r w:rsidRPr="00A149BD">
        <w:t xml:space="preserve">Before you begin this </w:t>
      </w:r>
      <w:r>
        <w:t>lab</w:t>
      </w:r>
      <w:r w:rsidRPr="00A149BD">
        <w:t xml:space="preserve">, you need to know some information about the laptop. </w:t>
      </w:r>
    </w:p>
    <w:p w14:paraId="290C4F4D" w14:textId="77777777" w:rsidR="008E1E74" w:rsidRDefault="008E1E74" w:rsidP="008E1E74">
      <w:pPr>
        <w:pStyle w:val="BodyTextL25"/>
      </w:pPr>
      <w:r>
        <w:t>Your instructor will provide you with the following information:</w:t>
      </w:r>
    </w:p>
    <w:tbl>
      <w:tblPr>
        <w:tblStyle w:val="TableGrid"/>
        <w:tblW w:w="0" w:type="auto"/>
        <w:tblInd w:w="360" w:type="dxa"/>
        <w:tblLook w:val="04A0" w:firstRow="1" w:lastRow="0" w:firstColumn="1" w:lastColumn="0" w:noHBand="0" w:noVBand="1"/>
        <w:tblDescription w:val="This table is where you can record the information regarding your laptop.  Type your answers in the cells listed as &quot;blank&quot;."/>
      </w:tblPr>
      <w:tblGrid>
        <w:gridCol w:w="2875"/>
        <w:gridCol w:w="6835"/>
      </w:tblGrid>
      <w:tr w:rsidR="0022767D" w14:paraId="4F7C6B73" w14:textId="77777777" w:rsidTr="00A821D8">
        <w:trPr>
          <w:trHeight w:val="1080"/>
        </w:trPr>
        <w:tc>
          <w:tcPr>
            <w:tcW w:w="2875" w:type="dxa"/>
            <w:vAlign w:val="center"/>
          </w:tcPr>
          <w:p w14:paraId="584B0F18" w14:textId="77777777" w:rsidR="0022767D" w:rsidRPr="00AF44AB" w:rsidRDefault="0022767D" w:rsidP="00AF44AB">
            <w:pPr>
              <w:pStyle w:val="BodyTextL25"/>
              <w:ind w:left="0"/>
              <w:rPr>
                <w:b/>
              </w:rPr>
            </w:pPr>
            <w:r w:rsidRPr="00AF44AB">
              <w:rPr>
                <w:b/>
              </w:rPr>
              <w:t>Laptop Manufacturer</w:t>
            </w:r>
            <w:r w:rsidR="00AF44AB">
              <w:rPr>
                <w:b/>
              </w:rPr>
              <w:t>:</w:t>
            </w:r>
          </w:p>
        </w:tc>
        <w:tc>
          <w:tcPr>
            <w:tcW w:w="6835" w:type="dxa"/>
            <w:vAlign w:val="center"/>
          </w:tcPr>
          <w:p w14:paraId="528EE88E" w14:textId="5E8256C3" w:rsidR="0022767D" w:rsidRDefault="005966A7" w:rsidP="005966A7">
            <w:pPr>
              <w:pStyle w:val="BodyTextL25"/>
              <w:jc w:val="center"/>
            </w:pPr>
            <w:r w:rsidRPr="005966A7">
              <w:t>ASUS</w:t>
            </w:r>
          </w:p>
        </w:tc>
      </w:tr>
      <w:tr w:rsidR="0022767D" w14:paraId="6FDBE833" w14:textId="77777777" w:rsidTr="00A821D8">
        <w:trPr>
          <w:trHeight w:val="1080"/>
        </w:trPr>
        <w:tc>
          <w:tcPr>
            <w:tcW w:w="2875" w:type="dxa"/>
            <w:vAlign w:val="center"/>
          </w:tcPr>
          <w:p w14:paraId="7332E8C6" w14:textId="77777777" w:rsidR="0022767D" w:rsidRPr="00AF44AB" w:rsidRDefault="0022767D" w:rsidP="00AF44AB">
            <w:pPr>
              <w:pStyle w:val="BodyTextL25"/>
              <w:ind w:left="0"/>
              <w:rPr>
                <w:b/>
              </w:rPr>
            </w:pPr>
            <w:r w:rsidRPr="00AF44AB">
              <w:rPr>
                <w:b/>
              </w:rPr>
              <w:t>Laptop Model Number</w:t>
            </w:r>
            <w:r w:rsidR="00AF44AB">
              <w:rPr>
                <w:b/>
              </w:rPr>
              <w:t>:</w:t>
            </w:r>
          </w:p>
        </w:tc>
        <w:tc>
          <w:tcPr>
            <w:tcW w:w="6835" w:type="dxa"/>
            <w:vAlign w:val="center"/>
          </w:tcPr>
          <w:p w14:paraId="0318F782" w14:textId="74DD3E1E" w:rsidR="0022767D" w:rsidRDefault="005966A7" w:rsidP="005966A7">
            <w:pPr>
              <w:pStyle w:val="BodyTextL25"/>
              <w:jc w:val="center"/>
            </w:pPr>
            <w:r w:rsidRPr="005966A7">
              <w:t>ASUS TUF Gaming A15 (FA506-HN120W)</w:t>
            </w:r>
          </w:p>
        </w:tc>
      </w:tr>
      <w:tr w:rsidR="0022767D" w14:paraId="24E8803B" w14:textId="77777777" w:rsidTr="00A821D8">
        <w:trPr>
          <w:trHeight w:val="1080"/>
        </w:trPr>
        <w:tc>
          <w:tcPr>
            <w:tcW w:w="2875" w:type="dxa"/>
            <w:vAlign w:val="center"/>
          </w:tcPr>
          <w:p w14:paraId="6267F2A6" w14:textId="77777777" w:rsidR="0022767D" w:rsidRPr="00AF44AB" w:rsidRDefault="0022767D" w:rsidP="00AF44AB">
            <w:pPr>
              <w:pStyle w:val="BodyTextL25"/>
              <w:ind w:left="0"/>
              <w:rPr>
                <w:b/>
              </w:rPr>
            </w:pPr>
            <w:r w:rsidRPr="00AF44AB">
              <w:rPr>
                <w:b/>
              </w:rPr>
              <w:t>Amount of RAM</w:t>
            </w:r>
            <w:r w:rsidR="00AF44AB">
              <w:rPr>
                <w:b/>
              </w:rPr>
              <w:t>:</w:t>
            </w:r>
          </w:p>
        </w:tc>
        <w:tc>
          <w:tcPr>
            <w:tcW w:w="6835" w:type="dxa"/>
            <w:vAlign w:val="center"/>
          </w:tcPr>
          <w:p w14:paraId="48D4C077" w14:textId="36A1AAEA" w:rsidR="0022767D" w:rsidRDefault="005966A7" w:rsidP="005966A7">
            <w:pPr>
              <w:pStyle w:val="BodyTextL25"/>
              <w:jc w:val="center"/>
            </w:pPr>
            <w:r w:rsidRPr="005966A7">
              <w:t>8 GB</w:t>
            </w:r>
            <w:r>
              <w:t xml:space="preserve"> DRR5</w:t>
            </w:r>
          </w:p>
        </w:tc>
      </w:tr>
      <w:tr w:rsidR="0022767D" w14:paraId="7C973562" w14:textId="77777777" w:rsidTr="00A821D8">
        <w:trPr>
          <w:trHeight w:val="1080"/>
        </w:trPr>
        <w:tc>
          <w:tcPr>
            <w:tcW w:w="2875" w:type="dxa"/>
            <w:vAlign w:val="center"/>
          </w:tcPr>
          <w:p w14:paraId="068C1999" w14:textId="77777777" w:rsidR="0022767D" w:rsidRPr="00AF44AB" w:rsidRDefault="0022767D" w:rsidP="00AF44AB">
            <w:pPr>
              <w:pStyle w:val="BodyTextL25"/>
              <w:ind w:left="0"/>
              <w:rPr>
                <w:b/>
              </w:rPr>
            </w:pPr>
            <w:r w:rsidRPr="00AF44AB">
              <w:rPr>
                <w:b/>
              </w:rPr>
              <w:t>Size of the Hard Drive</w:t>
            </w:r>
            <w:r w:rsidR="00AF44AB">
              <w:rPr>
                <w:b/>
              </w:rPr>
              <w:t>:</w:t>
            </w:r>
          </w:p>
        </w:tc>
        <w:tc>
          <w:tcPr>
            <w:tcW w:w="6835" w:type="dxa"/>
            <w:vAlign w:val="center"/>
          </w:tcPr>
          <w:p w14:paraId="47BEC4F8" w14:textId="05050006" w:rsidR="0022767D" w:rsidRDefault="005966A7" w:rsidP="005966A7">
            <w:pPr>
              <w:pStyle w:val="BodyTextL25"/>
              <w:jc w:val="center"/>
            </w:pPr>
            <w:r w:rsidRPr="005966A7">
              <w:t>512 GB SSD</w:t>
            </w:r>
          </w:p>
        </w:tc>
      </w:tr>
    </w:tbl>
    <w:p w14:paraId="4FE7E1E4" w14:textId="77777777" w:rsidR="00AF44AB" w:rsidRDefault="00AF44AB" w:rsidP="008E1E74">
      <w:pPr>
        <w:pStyle w:val="BodyTextL25"/>
        <w:rPr>
          <w:rFonts w:cs="Arial"/>
          <w:bCs/>
          <w:szCs w:val="20"/>
        </w:rPr>
      </w:pPr>
      <w:r>
        <w:rPr>
          <w:rFonts w:cs="Arial"/>
          <w:bCs/>
          <w:szCs w:val="20"/>
        </w:rPr>
        <w:t>Answer the following regarding your laptop model.</w:t>
      </w:r>
    </w:p>
    <w:p w14:paraId="0DD1DA3F" w14:textId="77777777" w:rsidR="008E1E74" w:rsidRDefault="008E1E74" w:rsidP="00A821D8">
      <w:pPr>
        <w:pStyle w:val="ReflectionQ"/>
      </w:pPr>
      <w:r>
        <w:t>Use the Internet to locate the website for the laptop manufacturer. What is the URL for the website?</w:t>
      </w:r>
    </w:p>
    <w:p w14:paraId="46AE6460" w14:textId="728F2240" w:rsidR="00DA0697" w:rsidRPr="003140CA" w:rsidRDefault="005966A7" w:rsidP="005966A7">
      <w:pPr>
        <w:pStyle w:val="BodyTextL25"/>
      </w:pPr>
      <w:r w:rsidRPr="005966A7">
        <w:t>https://www.asus.com/ph/</w:t>
      </w:r>
    </w:p>
    <w:p w14:paraId="2B4D8746" w14:textId="77777777" w:rsidR="008E1E74" w:rsidRDefault="008E1E74" w:rsidP="00A821D8">
      <w:pPr>
        <w:pStyle w:val="ReflectionQ"/>
      </w:pPr>
      <w:r>
        <w:t xml:space="preserve">Locate the service section of the website and look for links that focus on your laptop. It is common for a website to allow you to search by the model number. </w:t>
      </w:r>
    </w:p>
    <w:p w14:paraId="584B5E72" w14:textId="77777777" w:rsidR="008E1E74" w:rsidRDefault="008E1E74" w:rsidP="008E1E74">
      <w:pPr>
        <w:pStyle w:val="BodyTextL25"/>
        <w:rPr>
          <w:rFonts w:cs="Arial"/>
          <w:bCs/>
          <w:szCs w:val="20"/>
        </w:rPr>
      </w:pPr>
      <w:r>
        <w:rPr>
          <w:rFonts w:cs="Arial"/>
          <w:bCs/>
          <w:szCs w:val="20"/>
        </w:rPr>
        <w:t>List the links you found specific to the laptop and include a brief description of the information in that link.</w:t>
      </w:r>
    </w:p>
    <w:p w14:paraId="73DB1EE6" w14:textId="77777777" w:rsidR="005966A7" w:rsidRPr="005966A7" w:rsidRDefault="005966A7" w:rsidP="005966A7">
      <w:pPr>
        <w:pStyle w:val="AnswerLineL25"/>
        <w:rPr>
          <w:color w:val="000000" w:themeColor="text1"/>
        </w:rPr>
      </w:pPr>
      <w:r w:rsidRPr="005966A7">
        <w:rPr>
          <w:bCs/>
          <w:color w:val="000000" w:themeColor="text1"/>
        </w:rPr>
        <w:t>ASUS TUF Gaming A15 Support – Driver &amp; Tools</w:t>
      </w:r>
      <w:r w:rsidRPr="005966A7">
        <w:rPr>
          <w:color w:val="000000" w:themeColor="text1"/>
        </w:rPr>
        <w:br/>
      </w:r>
      <w:hyperlink r:id="rId8" w:history="1">
        <w:r w:rsidRPr="005966A7">
          <w:rPr>
            <w:rStyle w:val="Hyperlink"/>
            <w:color w:val="1F497D" w:themeColor="text2"/>
          </w:rPr>
          <w:t>https://www.asus.com/ph/laptops/for-gaming/tuf-gaming/asus-tuf-gaming-a15/helpdesk_download/</w:t>
        </w:r>
      </w:hyperlink>
    </w:p>
    <w:p w14:paraId="383D44CF" w14:textId="77777777" w:rsidR="005966A7" w:rsidRPr="005966A7" w:rsidRDefault="005966A7" w:rsidP="005966A7">
      <w:pPr>
        <w:pStyle w:val="AnswerLineL25"/>
        <w:rPr>
          <w:color w:val="000000" w:themeColor="text1"/>
        </w:rPr>
      </w:pPr>
      <w:r w:rsidRPr="005966A7">
        <w:rPr>
          <w:color w:val="000000" w:themeColor="text1"/>
        </w:rPr>
        <w:t>This page provides drivers and tools for the ASUS TUF Gaming A15, including system and hardware drivers.</w:t>
      </w:r>
    </w:p>
    <w:p w14:paraId="2185785E" w14:textId="77777777" w:rsidR="005966A7" w:rsidRPr="005966A7" w:rsidRDefault="005966A7" w:rsidP="005966A7">
      <w:pPr>
        <w:pStyle w:val="AnswerLineL25"/>
        <w:rPr>
          <w:color w:val="1F497D" w:themeColor="text2"/>
        </w:rPr>
      </w:pPr>
      <w:r w:rsidRPr="005966A7">
        <w:rPr>
          <w:bCs/>
          <w:color w:val="000000" w:themeColor="text1"/>
        </w:rPr>
        <w:t>ASUS TUF Gaming A15 Support – BIOS &amp; Firmware</w:t>
      </w:r>
      <w:r w:rsidRPr="005966A7">
        <w:rPr>
          <w:color w:val="000000" w:themeColor="text1"/>
        </w:rPr>
        <w:br/>
      </w:r>
      <w:hyperlink r:id="rId9" w:history="1">
        <w:r w:rsidRPr="005966A7">
          <w:rPr>
            <w:rStyle w:val="Hyperlink"/>
            <w:color w:val="1F497D" w:themeColor="text2"/>
          </w:rPr>
          <w:t>https://www.asus.com/ph/laptops/for-gaming/tuf-gaming/asus-tuf-gaming-a15/helpdesk_bios/</w:t>
        </w:r>
      </w:hyperlink>
    </w:p>
    <w:p w14:paraId="18676659" w14:textId="77777777" w:rsidR="005966A7" w:rsidRPr="005966A7" w:rsidRDefault="005966A7" w:rsidP="005966A7">
      <w:pPr>
        <w:pStyle w:val="AnswerLineL25"/>
        <w:rPr>
          <w:color w:val="000000" w:themeColor="text1"/>
        </w:rPr>
      </w:pPr>
      <w:r w:rsidRPr="005966A7">
        <w:rPr>
          <w:color w:val="000000" w:themeColor="text1"/>
        </w:rPr>
        <w:t>This page provides BIOS and firmware updates for the ASUS TUF Gaming A15. ASUS's support page allows users to select their exact model before downloading files.</w:t>
      </w:r>
    </w:p>
    <w:p w14:paraId="51CE20A6" w14:textId="77777777" w:rsidR="005966A7" w:rsidRPr="005966A7" w:rsidRDefault="005966A7" w:rsidP="005966A7">
      <w:pPr>
        <w:pStyle w:val="AnswerLineL25"/>
        <w:rPr>
          <w:color w:val="000000" w:themeColor="text1"/>
        </w:rPr>
      </w:pPr>
      <w:r w:rsidRPr="005966A7">
        <w:rPr>
          <w:bCs/>
          <w:color w:val="000000" w:themeColor="text1"/>
        </w:rPr>
        <w:t>ASUS TUF Gaming A15 Support – Service</w:t>
      </w:r>
      <w:r w:rsidRPr="005966A7">
        <w:rPr>
          <w:color w:val="000000" w:themeColor="text1"/>
        </w:rPr>
        <w:br/>
      </w:r>
      <w:hyperlink r:id="rId10" w:history="1">
        <w:r w:rsidRPr="005966A7">
          <w:rPr>
            <w:rStyle w:val="Hyperlink"/>
            <w:color w:val="1F497D" w:themeColor="text2"/>
          </w:rPr>
          <w:t>https://www.asus.com/ph/laptops/for-gaming/tuf-gaming/asus-tuf-gaming-a15/helpdesk_service/</w:t>
        </w:r>
      </w:hyperlink>
    </w:p>
    <w:p w14:paraId="6BC7629C" w14:textId="77777777" w:rsidR="005966A7" w:rsidRPr="005966A7" w:rsidRDefault="005966A7" w:rsidP="005966A7">
      <w:pPr>
        <w:pStyle w:val="AnswerLineL25"/>
      </w:pPr>
      <w:r w:rsidRPr="005966A7">
        <w:rPr>
          <w:color w:val="000000" w:themeColor="text1"/>
        </w:rPr>
        <w:t>This page provides technical support, repair services, warranty information, and service-center information</w:t>
      </w:r>
      <w:r w:rsidRPr="005966A7">
        <w:t>.</w:t>
      </w:r>
    </w:p>
    <w:p w14:paraId="5E732955" w14:textId="58CAAE42" w:rsidR="008E1E74" w:rsidRPr="003140CA" w:rsidRDefault="008E1E74" w:rsidP="00DA0697">
      <w:pPr>
        <w:pStyle w:val="AnswerLineL25"/>
      </w:pPr>
    </w:p>
    <w:p w14:paraId="03058DA1" w14:textId="77777777" w:rsidR="008E1E74" w:rsidRDefault="008E1E74" w:rsidP="00A821D8">
      <w:pPr>
        <w:pStyle w:val="ReflectionQ"/>
      </w:pPr>
      <w:r>
        <w:lastRenderedPageBreak/>
        <w:t>Briefly describe any service notices you found on the website. A service notice example is a driver update, a hardware issue, or a recall notice for a laptop component.</w:t>
      </w:r>
    </w:p>
    <w:p w14:paraId="0717149C" w14:textId="76A136B9" w:rsidR="00DA0697" w:rsidRPr="005966A7" w:rsidRDefault="005966A7" w:rsidP="00DA0697">
      <w:pPr>
        <w:pStyle w:val="AnswerLineL25"/>
        <w:rPr>
          <w:color w:val="000000" w:themeColor="text1"/>
        </w:rPr>
      </w:pPr>
      <w:r w:rsidRPr="005966A7">
        <w:rPr>
          <w:color w:val="000000" w:themeColor="text1"/>
        </w:rPr>
        <w:t>I found support notices and updates related to the ASUS TUF Gaming A15, including information about BIOS updates, battery health, wireless network troubleshooting, system errors, and temperature and fan problems. These notices provide information that can help users maintain and troubleshoot their laptop.</w:t>
      </w:r>
    </w:p>
    <w:p w14:paraId="1B7E6437" w14:textId="77777777" w:rsidR="008E1E74" w:rsidRDefault="008E1E74" w:rsidP="00A821D8">
      <w:pPr>
        <w:pStyle w:val="ReflectionQ"/>
      </w:pPr>
      <w:r>
        <w:t>Open forums may exist for your laptop. Use an Internet search engine to locate any open forums that focus on your laptop by typing in the name and model of the laptop. Briefly describe the websites (other than</w:t>
      </w:r>
      <w:r w:rsidRPr="008C4BA2">
        <w:t xml:space="preserve"> </w:t>
      </w:r>
      <w:r>
        <w:t>the manufacturer website) that you located.</w:t>
      </w:r>
    </w:p>
    <w:p w14:paraId="5AD75DA6" w14:textId="70CE7116" w:rsidR="00DA0697" w:rsidRPr="005966A7" w:rsidRDefault="005966A7" w:rsidP="00DA0697">
      <w:pPr>
        <w:pStyle w:val="AnswerLineL25"/>
        <w:rPr>
          <w:color w:val="000000" w:themeColor="text1"/>
        </w:rPr>
      </w:pPr>
      <w:r>
        <w:rPr>
          <w:color w:val="000000" w:themeColor="text1"/>
        </w:rPr>
        <w:t xml:space="preserve">I </w:t>
      </w:r>
      <w:r w:rsidRPr="005966A7">
        <w:rPr>
          <w:color w:val="000000" w:themeColor="text1"/>
        </w:rPr>
        <w:t xml:space="preserve">found </w:t>
      </w:r>
      <w:r w:rsidRPr="005966A7">
        <w:rPr>
          <w:bCs/>
          <w:color w:val="000000" w:themeColor="text1"/>
        </w:rPr>
        <w:t>Reddit</w:t>
      </w:r>
      <w:r w:rsidRPr="005966A7">
        <w:rPr>
          <w:color w:val="000000" w:themeColor="text1"/>
        </w:rPr>
        <w:t xml:space="preserve"> communities such as </w:t>
      </w:r>
      <w:r w:rsidRPr="005966A7">
        <w:rPr>
          <w:bCs/>
          <w:color w:val="000000" w:themeColor="text1"/>
        </w:rPr>
        <w:t>r/Asustuf</w:t>
      </w:r>
      <w:r w:rsidRPr="005966A7">
        <w:rPr>
          <w:color w:val="000000" w:themeColor="text1"/>
        </w:rPr>
        <w:t xml:space="preserve"> and </w:t>
      </w:r>
      <w:r w:rsidRPr="005966A7">
        <w:rPr>
          <w:bCs/>
          <w:color w:val="000000" w:themeColor="text1"/>
        </w:rPr>
        <w:t>r/GamingLaptops</w:t>
      </w:r>
      <w:r w:rsidRPr="005966A7">
        <w:rPr>
          <w:color w:val="000000" w:themeColor="text1"/>
        </w:rPr>
        <w:t>. These forums contain discussions about ASUS TUF Gaming laptops, including the TUF Gaming A15. Users share information about troubleshooting, upgrades, gaming performance, temperatures, and other experiences with the laptop.</w:t>
      </w:r>
    </w:p>
    <w:p w14:paraId="1330856F" w14:textId="77777777" w:rsidR="00B234CA" w:rsidRPr="00B234CA" w:rsidRDefault="00B234CA" w:rsidP="00B234CA">
      <w:pPr>
        <w:pStyle w:val="ConfigWindow"/>
      </w:pPr>
      <w:r>
        <w:t>End of Document</w:t>
      </w:r>
    </w:p>
    <w:sectPr w:rsidR="00B234CA" w:rsidRPr="00B234CA" w:rsidSect="00882B63">
      <w:headerReference w:type="even" r:id="rId11"/>
      <w:headerReference w:type="default" r:id="rId12"/>
      <w:footerReference w:type="even" r:id="rId13"/>
      <w:footerReference w:type="default" r:id="rId14"/>
      <w:headerReference w:type="first" r:id="rId15"/>
      <w:footerReference w:type="first" r:id="rId16"/>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0C9FF" w14:textId="77777777" w:rsidR="009B549C" w:rsidRDefault="009B549C" w:rsidP="00710659">
      <w:pPr>
        <w:spacing w:after="0" w:line="240" w:lineRule="auto"/>
      </w:pPr>
      <w:r>
        <w:separator/>
      </w:r>
    </w:p>
    <w:p w14:paraId="1E421986" w14:textId="77777777" w:rsidR="009B549C" w:rsidRDefault="009B549C"/>
  </w:endnote>
  <w:endnote w:type="continuationSeparator" w:id="0">
    <w:p w14:paraId="0C72D1C3" w14:textId="77777777" w:rsidR="009B549C" w:rsidRDefault="009B549C" w:rsidP="00710659">
      <w:pPr>
        <w:spacing w:after="0" w:line="240" w:lineRule="auto"/>
      </w:pPr>
      <w:r>
        <w:continuationSeparator/>
      </w:r>
    </w:p>
    <w:p w14:paraId="2BE5E1EF" w14:textId="77777777" w:rsidR="009B549C" w:rsidRDefault="009B54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8553"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F647" w14:textId="094BC699"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8E1E74">
          <w:t>2015</w:t>
        </w:r>
      </w:sdtContent>
    </w:sdt>
    <w:r>
      <w:t xml:space="preserve"> - </w:t>
    </w:r>
    <w:r>
      <w:fldChar w:fldCharType="begin"/>
    </w:r>
    <w:r>
      <w:instrText xml:space="preserve"> SAVEDATE  \@ "yyyy"  \* MERGEFORMAT </w:instrText>
    </w:r>
    <w:r>
      <w:fldChar w:fldCharType="separate"/>
    </w:r>
    <w:r w:rsidR="004C7515">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234C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60F3C">
      <w:rPr>
        <w:b/>
        <w:noProof/>
        <w:szCs w:val="16"/>
      </w:rPr>
      <w:t>1</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EE01" w14:textId="32EADE62"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8E1E74">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4C7515">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60F3C">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60F3C">
      <w:rPr>
        <w:b/>
        <w:noProof/>
        <w:szCs w:val="16"/>
      </w:rPr>
      <w:t>1</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361B2" w14:textId="77777777" w:rsidR="009B549C" w:rsidRDefault="009B549C" w:rsidP="00710659">
      <w:pPr>
        <w:spacing w:after="0" w:line="240" w:lineRule="auto"/>
      </w:pPr>
      <w:r>
        <w:separator/>
      </w:r>
    </w:p>
    <w:p w14:paraId="0A17B8A4" w14:textId="77777777" w:rsidR="009B549C" w:rsidRDefault="009B549C"/>
  </w:footnote>
  <w:footnote w:type="continuationSeparator" w:id="0">
    <w:p w14:paraId="3A305003" w14:textId="77777777" w:rsidR="009B549C" w:rsidRDefault="009B549C" w:rsidP="00710659">
      <w:pPr>
        <w:spacing w:after="0" w:line="240" w:lineRule="auto"/>
      </w:pPr>
      <w:r>
        <w:continuationSeparator/>
      </w:r>
    </w:p>
    <w:p w14:paraId="6A7A67B7" w14:textId="77777777" w:rsidR="009B549C" w:rsidRDefault="009B54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44EF"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A32079B559D24873BB35CB381F95C01D"/>
      </w:placeholder>
      <w:dataBinding w:prefixMappings="xmlns:ns0='http://purl.org/dc/elements/1.1/' xmlns:ns1='http://schemas.openxmlformats.org/package/2006/metadata/core-properties' " w:xpath="/ns1:coreProperties[1]/ns0:title[1]" w:storeItemID="{6C3C8BC8-F283-45AE-878A-BAB7291924A1}"/>
      <w:text/>
    </w:sdtPr>
    <w:sdtContent>
      <w:p w14:paraId="5882312B" w14:textId="77777777" w:rsidR="00926CB2" w:rsidRDefault="00FF1D85" w:rsidP="008402F2">
        <w:pPr>
          <w:pStyle w:val="PageHead"/>
        </w:pPr>
        <w:r>
          <w:t>Lab - Research Laptop Specifications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2B17" w14:textId="77777777"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00CE23E6"/>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33528483">
    <w:abstractNumId w:val="5"/>
  </w:num>
  <w:num w:numId="2" w16cid:durableId="1617902760">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11151349">
    <w:abstractNumId w:val="2"/>
  </w:num>
  <w:num w:numId="4" w16cid:durableId="773742877">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57478810">
    <w:abstractNumId w:val="3"/>
  </w:num>
  <w:num w:numId="6" w16cid:durableId="1523662576">
    <w:abstractNumId w:val="0"/>
  </w:num>
  <w:num w:numId="7" w16cid:durableId="1383793890">
    <w:abstractNumId w:val="1"/>
  </w:num>
  <w:num w:numId="8" w16cid:durableId="814025070">
    <w:abstractNumId w:val="4"/>
    <w:lvlOverride w:ilvl="0">
      <w:lvl w:ilvl="0">
        <w:start w:val="1"/>
        <w:numFmt w:val="decimal"/>
        <w:lvlText w:val="Part %1:"/>
        <w:lvlJc w:val="left"/>
        <w:pPr>
          <w:tabs>
            <w:tab w:val="num" w:pos="1152"/>
          </w:tabs>
          <w:ind w:left="1152" w:hanging="792"/>
        </w:pPr>
        <w:rPr>
          <w:rFonts w:hint="default"/>
        </w:rPr>
      </w:lvl>
    </w:lvlOverride>
  </w:num>
  <w:num w:numId="9" w16cid:durableId="2141413970">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E74"/>
    <w:rsid w:val="00001BDF"/>
    <w:rsid w:val="0000380F"/>
    <w:rsid w:val="00004175"/>
    <w:rsid w:val="000059C9"/>
    <w:rsid w:val="00012C22"/>
    <w:rsid w:val="000160F7"/>
    <w:rsid w:val="00016D5B"/>
    <w:rsid w:val="00016F30"/>
    <w:rsid w:val="0002047C"/>
    <w:rsid w:val="00021B9A"/>
    <w:rsid w:val="000242D6"/>
    <w:rsid w:val="00024EE5"/>
    <w:rsid w:val="00034840"/>
    <w:rsid w:val="00041AF6"/>
    <w:rsid w:val="00044E62"/>
    <w:rsid w:val="00050BA4"/>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5E9"/>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767D"/>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2284"/>
    <w:rsid w:val="004936C2"/>
    <w:rsid w:val="0049379C"/>
    <w:rsid w:val="004A1CA0"/>
    <w:rsid w:val="004A22E9"/>
    <w:rsid w:val="004A4ACD"/>
    <w:rsid w:val="004A506C"/>
    <w:rsid w:val="004A5BC5"/>
    <w:rsid w:val="004B023D"/>
    <w:rsid w:val="004C0909"/>
    <w:rsid w:val="004C3F97"/>
    <w:rsid w:val="004C7515"/>
    <w:rsid w:val="004D01F2"/>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6A7"/>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76792"/>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322"/>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5A69"/>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E7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6053"/>
    <w:rsid w:val="009A0B2F"/>
    <w:rsid w:val="009A1CF4"/>
    <w:rsid w:val="009A37D7"/>
    <w:rsid w:val="009A4E17"/>
    <w:rsid w:val="009A6955"/>
    <w:rsid w:val="009B341C"/>
    <w:rsid w:val="009B549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21D8"/>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44AB"/>
    <w:rsid w:val="00AF7ACC"/>
    <w:rsid w:val="00B00914"/>
    <w:rsid w:val="00B02A8E"/>
    <w:rsid w:val="00B052EE"/>
    <w:rsid w:val="00B1081F"/>
    <w:rsid w:val="00B234CA"/>
    <w:rsid w:val="00B2496B"/>
    <w:rsid w:val="00B27499"/>
    <w:rsid w:val="00B3010D"/>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5D33"/>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1224"/>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0697"/>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0F3C"/>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1D85"/>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66DD7"/>
  <w15:docId w15:val="{7BCE5019-D511-4A2A-8FA9-6B116546C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576A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C6425"/>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576AF"/>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F44AB"/>
    <w:pPr>
      <w:spacing w:before="0" w:after="0"/>
    </w:pPr>
    <w:rPr>
      <w:i/>
      <w:color w:val="FFFFFF" w:themeColor="background1"/>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576AF"/>
    <w:pPr>
      <w:numPr>
        <w:numId w:val="5"/>
      </w:numPr>
    </w:pPr>
  </w:style>
  <w:style w:type="paragraph" w:customStyle="1" w:styleId="CMDOutput">
    <w:name w:val="CMD Output"/>
    <w:basedOn w:val="BodyTextL25"/>
    <w:qFormat/>
    <w:rsid w:val="0010436E"/>
    <w:pPr>
      <w:spacing w:before="60" w:after="6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5966A7"/>
    <w:rPr>
      <w:color w:val="0000FF" w:themeColor="hyperlink"/>
      <w:u w:val="single"/>
    </w:rPr>
  </w:style>
  <w:style w:type="character" w:styleId="UnresolvedMention">
    <w:name w:val="Unresolved Mention"/>
    <w:basedOn w:val="DefaultParagraphFont"/>
    <w:uiPriority w:val="99"/>
    <w:semiHidden/>
    <w:unhideWhenUsed/>
    <w:rsid w:val="00596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sus.com/ph/laptops/for-gaming/tuf-gaming/asus-tuf-gaming-a15/helpdesk_download/"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asus.com/ph/laptops/for-gaming/tuf-gaming/asus-tuf-gaming-a15/helpdesk_servi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sus.com/ph/laptops/for-gaming/tuf-gaming/asus-tuf-gaming-a15/helpdesk_bios/"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2079B559D24873BB35CB381F95C01D"/>
        <w:category>
          <w:name w:val="General"/>
          <w:gallery w:val="placeholder"/>
        </w:category>
        <w:types>
          <w:type w:val="bbPlcHdr"/>
        </w:types>
        <w:behaviors>
          <w:behavior w:val="content"/>
        </w:behaviors>
        <w:guid w:val="{E75540DF-5F39-4D95-A300-83523341E998}"/>
      </w:docPartPr>
      <w:docPartBody>
        <w:p w:rsidR="008271AC" w:rsidRDefault="006D1DD3">
          <w:pPr>
            <w:pStyle w:val="A32079B559D24873BB35CB381F95C01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DD3"/>
    <w:rsid w:val="003C67B3"/>
    <w:rsid w:val="003D3B65"/>
    <w:rsid w:val="00482284"/>
    <w:rsid w:val="006D1DD3"/>
    <w:rsid w:val="008271AC"/>
    <w:rsid w:val="0090216C"/>
    <w:rsid w:val="00BB5D33"/>
    <w:rsid w:val="00C94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32079B559D24873BB35CB381F95C01D">
    <w:name w:val="A32079B559D24873BB35CB381F95C0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B98AC1-3A31-48F9-AAF6-AE9E1823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Lab - Research Laptop Problems</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Research Laptop Specifications</dc:title>
  <dc:description>2015</dc:description>
  <cp:lastModifiedBy>Ryan Mangana</cp:lastModifiedBy>
  <cp:revision>3</cp:revision>
  <cp:lastPrinted>2019-07-16T00:24:00Z</cp:lastPrinted>
  <dcterms:created xsi:type="dcterms:W3CDTF">2026-08-20T08:00:00Z</dcterms:created>
  <dcterms:modified xsi:type="dcterms:W3CDTF">2026-08-20T08:01:00Z</dcterms:modified>
</cp:coreProperties>
</file>