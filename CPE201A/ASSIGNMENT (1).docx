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D80B" w14:textId="77777777" w:rsidR="006B4B8E" w:rsidRPr="00FD4844" w:rsidRDefault="00000000" w:rsidP="006B4B8E">
      <w:pPr>
        <w:pStyle w:val="Title"/>
      </w:pPr>
      <w:sdt>
        <w:sdtPr>
          <w:alias w:val="Title"/>
          <w:tag w:val=""/>
          <w:id w:val="942348847"/>
          <w:placeholder>
            <w:docPart w:val="03F7069F201B48F08D7FFAECB29A884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6B4B8E" w:rsidRPr="00FD4844">
            <w:t>Lab - Investigate BIOS or UEFI Settings</w:t>
          </w:r>
        </w:sdtContent>
      </w:sdt>
    </w:p>
    <w:p w14:paraId="17F1F6B7" w14:textId="77777777" w:rsidR="006B4B8E" w:rsidRPr="00073F0F" w:rsidRDefault="006B4B8E" w:rsidP="006B4B8E">
      <w:pPr>
        <w:pStyle w:val="Heading1"/>
        <w:numPr>
          <w:ilvl w:val="0"/>
          <w:numId w:val="3"/>
        </w:numPr>
        <w:rPr>
          <w:bCs w:val="0"/>
        </w:rPr>
      </w:pPr>
      <w:r w:rsidRPr="00073F0F">
        <w:t>Introduction</w:t>
      </w:r>
    </w:p>
    <w:p w14:paraId="3892805B" w14:textId="77777777" w:rsidR="006B4B8E" w:rsidRDefault="006B4B8E" w:rsidP="006B4B8E">
      <w:pPr>
        <w:pStyle w:val="BodyTextL25"/>
      </w:pPr>
      <w:r w:rsidRPr="00073F0F">
        <w:t>In this lab, you will boot the computer</w:t>
      </w:r>
      <w:r>
        <w:t xml:space="preserve">, explore the firmware </w:t>
      </w:r>
      <w:r w:rsidRPr="00073F0F">
        <w:t xml:space="preserve">setup </w:t>
      </w:r>
      <w:r>
        <w:t xml:space="preserve">utility </w:t>
      </w:r>
      <w:r w:rsidRPr="00073F0F">
        <w:t xml:space="preserve">program, and change the boot order sequence. </w:t>
      </w:r>
    </w:p>
    <w:p w14:paraId="6752ED89" w14:textId="77777777" w:rsidR="006B4B8E" w:rsidRPr="00073F0F" w:rsidRDefault="006B4B8E" w:rsidP="006B4B8E">
      <w:pPr>
        <w:pStyle w:val="Heading1"/>
        <w:numPr>
          <w:ilvl w:val="0"/>
          <w:numId w:val="3"/>
        </w:numPr>
      </w:pPr>
      <w:r w:rsidRPr="00073F0F">
        <w:t>Recommended Equipment</w:t>
      </w:r>
    </w:p>
    <w:p w14:paraId="736F8FBC" w14:textId="77777777" w:rsidR="006B4B8E" w:rsidRPr="00073F0F" w:rsidRDefault="006B4B8E" w:rsidP="006B4B8E">
      <w:pPr>
        <w:pStyle w:val="Bulletlevel1"/>
        <w:spacing w:before="60" w:after="60" w:line="276" w:lineRule="auto"/>
      </w:pPr>
      <w:r>
        <w:t>Computer with or without operating system</w:t>
      </w:r>
    </w:p>
    <w:p w14:paraId="19EA1FE0" w14:textId="77777777" w:rsidR="006B4B8E" w:rsidRDefault="006B4B8E" w:rsidP="006B4B8E">
      <w:pPr>
        <w:pStyle w:val="Bulletlevel1"/>
        <w:spacing w:before="60" w:after="60" w:line="276" w:lineRule="auto"/>
      </w:pPr>
      <w:r w:rsidRPr="00073F0F">
        <w:t>Motherboard manual</w:t>
      </w:r>
    </w:p>
    <w:p w14:paraId="45D5A286" w14:textId="77777777" w:rsidR="006B4B8E" w:rsidRDefault="006B4B8E" w:rsidP="00EA64AD">
      <w:pPr>
        <w:pStyle w:val="Heading1"/>
        <w:numPr>
          <w:ilvl w:val="0"/>
          <w:numId w:val="0"/>
        </w:numPr>
      </w:pPr>
      <w:r>
        <w:t>Instructions</w:t>
      </w:r>
    </w:p>
    <w:p w14:paraId="2FC8D9D4" w14:textId="77777777" w:rsidR="00357A66" w:rsidRPr="00357A66" w:rsidRDefault="00357A66" w:rsidP="00357A66">
      <w:pPr>
        <w:pStyle w:val="Heading2"/>
      </w:pPr>
      <w:r>
        <w:t>Enter BIOS or UEFI.</w:t>
      </w:r>
    </w:p>
    <w:p w14:paraId="47596A1D" w14:textId="77777777" w:rsidR="006B4B8E" w:rsidRPr="00561A7B" w:rsidRDefault="006B4B8E" w:rsidP="006B4B8E">
      <w:pPr>
        <w:pStyle w:val="Heading3"/>
      </w:pPr>
      <w:r>
        <w:t>Power on the computer.</w:t>
      </w:r>
    </w:p>
    <w:p w14:paraId="4C48BB0B" w14:textId="77777777" w:rsidR="006B4B8E" w:rsidRPr="006B4B8E" w:rsidRDefault="006B4B8E" w:rsidP="006B4B8E">
      <w:pPr>
        <w:pStyle w:val="SubStepAlpha"/>
      </w:pPr>
      <w:r w:rsidRPr="00073F0F">
        <w:t>Plug the power su</w:t>
      </w:r>
      <w:r w:rsidRPr="006B4B8E">
        <w:t>pply cable into an AC wall outlet.</w:t>
      </w:r>
    </w:p>
    <w:p w14:paraId="1D3C6D0A" w14:textId="77777777" w:rsidR="006B4B8E" w:rsidRPr="006B4B8E" w:rsidRDefault="006B4B8E" w:rsidP="006B4B8E">
      <w:pPr>
        <w:pStyle w:val="SubStepAlpha"/>
      </w:pPr>
      <w:r w:rsidRPr="006B4B8E">
        <w:t>If there is a power switch on the power supply, set the switch to “1” or “on”.</w:t>
      </w:r>
    </w:p>
    <w:p w14:paraId="322FDC85" w14:textId="77777777" w:rsidR="006B4B8E" w:rsidRPr="00073F0F" w:rsidRDefault="006B4B8E" w:rsidP="006B4B8E">
      <w:pPr>
        <w:pStyle w:val="SubStepAlpha"/>
      </w:pPr>
      <w:r w:rsidRPr="006B4B8E">
        <w:t xml:space="preserve">Turn on the computer </w:t>
      </w:r>
      <w:r w:rsidRPr="00CE4F98">
        <w:t>w</w:t>
      </w:r>
      <w:r>
        <w:t>ith the power button on the front panel</w:t>
      </w:r>
      <w:r w:rsidRPr="00073F0F">
        <w:t>.</w:t>
      </w:r>
    </w:p>
    <w:p w14:paraId="712BA385" w14:textId="77777777" w:rsidR="006B4B8E" w:rsidRDefault="006B4B8E" w:rsidP="006B4B8E">
      <w:pPr>
        <w:pStyle w:val="BodyTextL25"/>
      </w:pPr>
      <w:r w:rsidRPr="00D80D4D">
        <w:rPr>
          <w:b/>
        </w:rPr>
        <w:t>Note</w:t>
      </w:r>
      <w:r w:rsidRPr="00073F0F">
        <w:t>: If the computer beeps more than once, or if the power does not come on, notify your instructor.</w:t>
      </w:r>
    </w:p>
    <w:p w14:paraId="322D10EA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Enter the firmware setup program.</w:t>
      </w:r>
    </w:p>
    <w:p w14:paraId="05EEB48F" w14:textId="77777777" w:rsidR="006B4B8E" w:rsidRDefault="006B4B8E" w:rsidP="006B4B8E">
      <w:pPr>
        <w:pStyle w:val="BodyTextL25"/>
        <w:rPr>
          <w:rFonts w:eastAsia="Times New Roman" w:cs="Arial"/>
          <w:szCs w:val="20"/>
        </w:rPr>
      </w:pPr>
      <w:r>
        <w:t>During POST, press the firmware</w:t>
      </w:r>
      <w:r w:rsidRPr="00073F0F">
        <w:t xml:space="preserve"> setup key or key combination.</w:t>
      </w:r>
      <w:r>
        <w:t xml:space="preserve"> </w:t>
      </w:r>
      <w:r>
        <w:rPr>
          <w:rFonts w:eastAsia="Times New Roman" w:cs="Arial"/>
          <w:szCs w:val="20"/>
        </w:rPr>
        <w:t>The firmware</w:t>
      </w:r>
      <w:r w:rsidRPr="00073F0F">
        <w:rPr>
          <w:rFonts w:eastAsia="Times New Roman" w:cs="Arial"/>
          <w:szCs w:val="20"/>
        </w:rPr>
        <w:t xml:space="preserve"> setup </w:t>
      </w:r>
      <w:r>
        <w:rPr>
          <w:rFonts w:eastAsia="Times New Roman" w:cs="Arial"/>
          <w:szCs w:val="20"/>
        </w:rPr>
        <w:t xml:space="preserve">utility </w:t>
      </w:r>
      <w:r w:rsidRPr="00073F0F">
        <w:rPr>
          <w:rFonts w:eastAsia="Times New Roman" w:cs="Arial"/>
          <w:szCs w:val="20"/>
        </w:rPr>
        <w:t>program screen will appear.</w:t>
      </w:r>
    </w:p>
    <w:p w14:paraId="3191735E" w14:textId="77777777" w:rsidR="006B4B8E" w:rsidRPr="00073F0F" w:rsidRDefault="006B4B8E" w:rsidP="006B4B8E">
      <w:pPr>
        <w:pStyle w:val="Heading4"/>
      </w:pPr>
      <w:r>
        <w:t>Questions:</w:t>
      </w:r>
    </w:p>
    <w:p w14:paraId="3403B770" w14:textId="3DBFE57D" w:rsidR="006B4B8E" w:rsidRDefault="006B4B8E" w:rsidP="00357A66">
      <w:pPr>
        <w:pStyle w:val="BodyTextL25"/>
        <w:keepNext/>
      </w:pPr>
      <w:r w:rsidRPr="00073F0F">
        <w:t>What is the key or com</w:t>
      </w:r>
      <w:r>
        <w:t>bination of keys used to enter the firmware setup utility program</w:t>
      </w:r>
      <w:r w:rsidRPr="00073F0F">
        <w:t>?</w:t>
      </w:r>
      <w:r w:rsidR="005D2562">
        <w:tab/>
      </w:r>
    </w:p>
    <w:p w14:paraId="0DA118CF" w14:textId="7577F8A6" w:rsidR="006B4B8E" w:rsidRPr="00073F0F" w:rsidRDefault="005D2562" w:rsidP="005D2562">
      <w:pPr>
        <w:pStyle w:val="BodyTextL25Bold"/>
      </w:pPr>
      <w:r w:rsidRPr="005D2562">
        <w:t>F1</w:t>
      </w:r>
    </w:p>
    <w:p w14:paraId="78417DDC" w14:textId="77777777" w:rsidR="006B4B8E" w:rsidRDefault="006B4B8E" w:rsidP="00357A66">
      <w:pPr>
        <w:pStyle w:val="BodyTextL25"/>
        <w:keepNext/>
      </w:pPr>
      <w:r w:rsidRPr="00073F0F">
        <w:t xml:space="preserve">Who manufactures the BIOS </w:t>
      </w:r>
      <w:r>
        <w:t xml:space="preserve">or UEFI system </w:t>
      </w:r>
      <w:r w:rsidRPr="00073F0F">
        <w:t>for your computer?</w:t>
      </w:r>
    </w:p>
    <w:p w14:paraId="038657C3" w14:textId="772B1089" w:rsidR="006B4B8E" w:rsidRPr="00073F0F" w:rsidRDefault="005D2562" w:rsidP="005D2562">
      <w:pPr>
        <w:pStyle w:val="BodyTextL25Bold"/>
      </w:pPr>
      <w:r w:rsidRPr="005D2562">
        <w:t>Lenovo</w:t>
      </w:r>
    </w:p>
    <w:p w14:paraId="53E18A9D" w14:textId="77777777" w:rsidR="006B4B8E" w:rsidRDefault="006B4B8E" w:rsidP="00357A66">
      <w:pPr>
        <w:pStyle w:val="BodyTextL25"/>
        <w:keepNext/>
      </w:pPr>
      <w:r w:rsidRPr="00073F0F">
        <w:t xml:space="preserve">What is the BIOS </w:t>
      </w:r>
      <w:r>
        <w:t xml:space="preserve">or UEFI </w:t>
      </w:r>
      <w:r w:rsidRPr="00073F0F">
        <w:t>version?</w:t>
      </w:r>
    </w:p>
    <w:p w14:paraId="0E8F7A69" w14:textId="794C035F" w:rsidR="006B4B8E" w:rsidRPr="00831080" w:rsidRDefault="00831080" w:rsidP="006B4B8E">
      <w:pPr>
        <w:pStyle w:val="AnswerLineL25"/>
        <w:rPr>
          <w:color w:val="0D0D0D" w:themeColor="text1" w:themeTint="F2"/>
        </w:rPr>
      </w:pPr>
      <w:r w:rsidRPr="00831080">
        <w:rPr>
          <w:color w:val="0D0D0D" w:themeColor="text1" w:themeTint="F2"/>
        </w:rPr>
        <w:t>N20ET08W (0.08)</w:t>
      </w:r>
    </w:p>
    <w:p w14:paraId="2C44672E" w14:textId="61937A2F" w:rsidR="00831080" w:rsidRPr="00831080" w:rsidRDefault="00831080" w:rsidP="00831080">
      <w:pPr>
        <w:pStyle w:val="BodyTextL25"/>
      </w:pPr>
      <w:r w:rsidRPr="00831080">
        <w:drawing>
          <wp:inline distT="0" distB="0" distL="0" distR="0" wp14:anchorId="71C33AF5" wp14:editId="69B9B9B2">
            <wp:extent cx="4092295" cy="205758"/>
            <wp:effectExtent l="0" t="0" r="3810" b="3810"/>
            <wp:docPr id="120316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6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CBA9" w14:textId="77777777" w:rsidR="00357A66" w:rsidRDefault="00357A66" w:rsidP="00357A66">
      <w:pPr>
        <w:pStyle w:val="Heading2"/>
        <w:rPr>
          <w:noProof/>
        </w:rPr>
      </w:pPr>
      <w:r>
        <w:rPr>
          <w:noProof/>
        </w:rPr>
        <w:t>Explore the Settings.</w:t>
      </w:r>
    </w:p>
    <w:p w14:paraId="102CF11B" w14:textId="77777777" w:rsidR="006B4B8E" w:rsidRDefault="006B4B8E" w:rsidP="006B4B8E">
      <w:pPr>
        <w:pStyle w:val="Heading3"/>
        <w:rPr>
          <w:noProof/>
        </w:rPr>
      </w:pPr>
      <w:r>
        <w:rPr>
          <w:noProof/>
        </w:rPr>
        <w:t>List the main menu options.</w:t>
      </w:r>
    </w:p>
    <w:p w14:paraId="272A6310" w14:textId="77777777" w:rsidR="006B4B8E" w:rsidRPr="006B4B8E" w:rsidRDefault="006B4B8E" w:rsidP="006B4B8E">
      <w:pPr>
        <w:pStyle w:val="Heading4"/>
      </w:pPr>
      <w:r>
        <w:t>Question:</w:t>
      </w:r>
    </w:p>
    <w:p w14:paraId="202736E1" w14:textId="77777777" w:rsidR="006B4B8E" w:rsidRDefault="006B4B8E" w:rsidP="006B4B8E">
      <w:pPr>
        <w:pStyle w:val="BodyTextL25"/>
        <w:keepNext/>
      </w:pPr>
      <w:r w:rsidRPr="00073F0F">
        <w:t>List the main menu options and describe what is monitored in each menu?</w:t>
      </w:r>
    </w:p>
    <w:p w14:paraId="726D2774" w14:textId="77777777" w:rsidR="00ED7754" w:rsidRDefault="00ED7754" w:rsidP="00ED7754">
      <w:pPr>
        <w:pStyle w:val="BodyTextL50"/>
        <w:ind w:left="0"/>
      </w:pPr>
      <w:r>
        <w:t xml:space="preserve">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8329"/>
      </w:tblGrid>
      <w:tr w:rsidR="00ED7754" w:rsidRPr="00ED7754" w14:paraId="7422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D696" w14:textId="77777777" w:rsidR="00ED7754" w:rsidRPr="00ED7754" w:rsidRDefault="00ED7754" w:rsidP="00ED7754">
            <w:pPr>
              <w:pStyle w:val="BodyTextL50"/>
              <w:rPr>
                <w:b/>
                <w:bCs/>
                <w:szCs w:val="20"/>
              </w:rPr>
            </w:pPr>
          </w:p>
          <w:p w14:paraId="13897AD4" w14:textId="02F902B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b/>
                <w:bCs/>
                <w:szCs w:val="20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1C39E565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szCs w:val="20"/>
              </w:rPr>
              <w:t>Displays system information such as the BIOS version, BIOS date, CPU type and speed, installed memory (RAM), serial numbers, UUID, MAC address, and Secure Boot status.</w:t>
            </w:r>
          </w:p>
        </w:tc>
      </w:tr>
      <w:tr w:rsidR="00ED7754" w:rsidRPr="00ED7754" w14:paraId="1649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0E8D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b/>
                <w:bCs/>
                <w:szCs w:val="20"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775F18DA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szCs w:val="20"/>
              </w:rPr>
              <w:t>Configures hardware settings, including CPU, USB, display, storage (SATA), network, power management, and other onboard devices.</w:t>
            </w:r>
          </w:p>
        </w:tc>
      </w:tr>
      <w:tr w:rsidR="00ED7754" w:rsidRPr="00ED7754" w14:paraId="0CB2F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C738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b/>
                <w:bCs/>
                <w:szCs w:val="20"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179365BF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szCs w:val="20"/>
              </w:rPr>
              <w:t xml:space="preserve">Displays and </w:t>
            </w:r>
            <w:proofErr w:type="gramStart"/>
            <w:r w:rsidRPr="00ED7754">
              <w:rPr>
                <w:szCs w:val="20"/>
              </w:rPr>
              <w:t>allows</w:t>
            </w:r>
            <w:proofErr w:type="gramEnd"/>
            <w:r w:rsidRPr="00ED7754">
              <w:rPr>
                <w:szCs w:val="20"/>
              </w:rPr>
              <w:t xml:space="preserve"> you to set the system date and time.</w:t>
            </w:r>
          </w:p>
        </w:tc>
      </w:tr>
      <w:tr w:rsidR="00ED7754" w:rsidRPr="00ED7754" w14:paraId="222B4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4F7E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b/>
                <w:bCs/>
                <w:szCs w:val="2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CF8719C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proofErr w:type="gramStart"/>
            <w:r w:rsidRPr="00ED7754">
              <w:rPr>
                <w:szCs w:val="20"/>
              </w:rPr>
              <w:t>Manages</w:t>
            </w:r>
            <w:proofErr w:type="gramEnd"/>
            <w:r w:rsidRPr="00ED7754">
              <w:rPr>
                <w:szCs w:val="20"/>
              </w:rPr>
              <w:t xml:space="preserve"> security settings such as passwords, Secure Boot, TPM (Security Chip), and other security features.</w:t>
            </w:r>
          </w:p>
        </w:tc>
      </w:tr>
      <w:tr w:rsidR="00ED7754" w:rsidRPr="00ED7754" w14:paraId="3EE96EA2" w14:textId="77777777" w:rsidTr="00ED7754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71B0DAC4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b/>
                <w:bCs/>
                <w:szCs w:val="20"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28C594C7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szCs w:val="20"/>
              </w:rPr>
              <w:t>Displays and configures the boot order, boot mode, and startup options.</w:t>
            </w:r>
          </w:p>
        </w:tc>
      </w:tr>
      <w:tr w:rsidR="00ED7754" w:rsidRPr="00ED7754" w14:paraId="3266B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1C9D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b/>
                <w:bCs/>
                <w:szCs w:val="20"/>
              </w:rPr>
              <w:t>Restart</w:t>
            </w:r>
          </w:p>
        </w:tc>
        <w:tc>
          <w:tcPr>
            <w:tcW w:w="0" w:type="auto"/>
            <w:vAlign w:val="center"/>
            <w:hideMark/>
          </w:tcPr>
          <w:p w14:paraId="48C46BC1" w14:textId="77777777" w:rsidR="00ED7754" w:rsidRPr="00ED7754" w:rsidRDefault="00ED7754" w:rsidP="00ED7754">
            <w:pPr>
              <w:pStyle w:val="BodyTextL50"/>
              <w:rPr>
                <w:szCs w:val="20"/>
              </w:rPr>
            </w:pPr>
            <w:r w:rsidRPr="00ED7754">
              <w:rPr>
                <w:szCs w:val="20"/>
              </w:rPr>
              <w:t>Allows you to save or discard changes, load default settings, and restart or exit the BIOS setup.</w:t>
            </w:r>
          </w:p>
        </w:tc>
      </w:tr>
    </w:tbl>
    <w:p w14:paraId="1B7115F4" w14:textId="78EB356A" w:rsidR="006B4B8E" w:rsidRDefault="006B4B8E" w:rsidP="00ED7754">
      <w:pPr>
        <w:pStyle w:val="BodyTextL50"/>
        <w:ind w:left="0"/>
      </w:pPr>
    </w:p>
    <w:p w14:paraId="4DBA3E0E" w14:textId="3F3E5BD4" w:rsidR="00ED7754" w:rsidRPr="00ED7754" w:rsidRDefault="00ED7754" w:rsidP="00ED7754">
      <w:pPr>
        <w:pStyle w:val="BodyTextL25"/>
      </w:pPr>
      <w:r w:rsidRPr="00ED7754">
        <w:drawing>
          <wp:inline distT="0" distB="0" distL="0" distR="0" wp14:anchorId="5655AA42" wp14:editId="2F718270">
            <wp:extent cx="5608806" cy="3391194"/>
            <wp:effectExtent l="0" t="0" r="0" b="0"/>
            <wp:docPr id="1067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FEAA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Find the security settings.</w:t>
      </w:r>
    </w:p>
    <w:p w14:paraId="032DB579" w14:textId="77777777" w:rsidR="006B4B8E" w:rsidRDefault="006B4B8E" w:rsidP="006B4B8E">
      <w:pPr>
        <w:pStyle w:val="BodyTextL25"/>
      </w:pPr>
      <w:r w:rsidRPr="00073F0F">
        <w:t>Navigate through each screen to find the security settings.</w:t>
      </w:r>
    </w:p>
    <w:p w14:paraId="0B97A426" w14:textId="77777777" w:rsidR="006B4B8E" w:rsidRPr="00073F0F" w:rsidRDefault="006B4B8E" w:rsidP="00357A66">
      <w:pPr>
        <w:pStyle w:val="Heading4"/>
      </w:pPr>
      <w:r>
        <w:t>Question:</w:t>
      </w:r>
    </w:p>
    <w:p w14:paraId="5380FA55" w14:textId="77777777" w:rsidR="006B4B8E" w:rsidRDefault="006B4B8E" w:rsidP="00357A66">
      <w:pPr>
        <w:pStyle w:val="BodyTextL25"/>
        <w:keepNext/>
      </w:pPr>
      <w:r w:rsidRPr="00073F0F">
        <w:t>What security settings and feature</w:t>
      </w:r>
      <w:r>
        <w:t>s</w:t>
      </w:r>
      <w:r w:rsidRPr="00073F0F">
        <w:t xml:space="preserve"> are available?</w:t>
      </w:r>
    </w:p>
    <w:p w14:paraId="16106604" w14:textId="2C58D6C5" w:rsidR="006B4B8E" w:rsidRDefault="00ED7754" w:rsidP="00ED7754">
      <w:pPr>
        <w:pStyle w:val="BodyTextL25"/>
      </w:pPr>
      <w:r>
        <w:t>-Password</w:t>
      </w:r>
    </w:p>
    <w:p w14:paraId="5131604E" w14:textId="7F8CA056" w:rsidR="00ED7754" w:rsidRDefault="00ED7754" w:rsidP="00ED7754">
      <w:pPr>
        <w:pStyle w:val="BodyTextL25"/>
      </w:pPr>
      <w:r>
        <w:t>-Fingerprint</w:t>
      </w:r>
    </w:p>
    <w:p w14:paraId="240B8F5E" w14:textId="3FB4DCA0" w:rsidR="00ED7754" w:rsidRDefault="00ED7754" w:rsidP="00ED7754">
      <w:pPr>
        <w:pStyle w:val="BodyTextL25"/>
      </w:pPr>
      <w:r>
        <w:t>-Security Chip</w:t>
      </w:r>
    </w:p>
    <w:p w14:paraId="206AC038" w14:textId="513459A9" w:rsidR="00ED7754" w:rsidRDefault="00ED7754" w:rsidP="00ED7754">
      <w:pPr>
        <w:pStyle w:val="BodyTextL25"/>
      </w:pPr>
      <w:r>
        <w:lastRenderedPageBreak/>
        <w:t>-UEFI BIOS Update Option</w:t>
      </w:r>
    </w:p>
    <w:p w14:paraId="7356D39C" w14:textId="1F3D6E70" w:rsidR="00ED7754" w:rsidRDefault="00ED7754" w:rsidP="00ED7754">
      <w:pPr>
        <w:pStyle w:val="BodyTextL25"/>
      </w:pPr>
      <w:r>
        <w:t>-Memory Protection</w:t>
      </w:r>
    </w:p>
    <w:p w14:paraId="4D906E28" w14:textId="1ADD14E1" w:rsidR="00ED7754" w:rsidRDefault="00ED7754" w:rsidP="00ED7754">
      <w:pPr>
        <w:pStyle w:val="BodyTextL25"/>
      </w:pPr>
      <w:r>
        <w:t>-Virtualization</w:t>
      </w:r>
    </w:p>
    <w:p w14:paraId="1B40963D" w14:textId="26028E94" w:rsidR="00ED7754" w:rsidRDefault="00ED7754" w:rsidP="00ED7754">
      <w:pPr>
        <w:pStyle w:val="BodyTextL25"/>
      </w:pPr>
      <w:r>
        <w:t>-I/O Port Access</w:t>
      </w:r>
    </w:p>
    <w:p w14:paraId="49D15EB9" w14:textId="3C791DFA" w:rsidR="00ED7754" w:rsidRDefault="00ED7754" w:rsidP="00ED7754">
      <w:pPr>
        <w:pStyle w:val="BodyTextL25"/>
      </w:pPr>
      <w:r>
        <w:t>-Internal Device Access</w:t>
      </w:r>
    </w:p>
    <w:p w14:paraId="7C8EBCE8" w14:textId="14DF5B89" w:rsidR="00ED7754" w:rsidRDefault="00ED7754" w:rsidP="00ED7754">
      <w:pPr>
        <w:pStyle w:val="BodyTextL25"/>
      </w:pPr>
      <w:r>
        <w:t>-Anti-Theft</w:t>
      </w:r>
    </w:p>
    <w:p w14:paraId="121F3415" w14:textId="19C6180D" w:rsidR="00ED7754" w:rsidRDefault="00ED7754" w:rsidP="00ED7754">
      <w:pPr>
        <w:pStyle w:val="BodyTextL25"/>
      </w:pPr>
      <w:r>
        <w:t>-Secure Boot</w:t>
      </w:r>
    </w:p>
    <w:p w14:paraId="03A155CB" w14:textId="3D8F2E87" w:rsidR="00ED7754" w:rsidRDefault="00ED7754" w:rsidP="00ED7754">
      <w:pPr>
        <w:pStyle w:val="BodyTextL25"/>
      </w:pPr>
      <w:r>
        <w:t>-Intel(R) SGX</w:t>
      </w:r>
    </w:p>
    <w:p w14:paraId="3CD982C6" w14:textId="44A11F00" w:rsidR="00ED7754" w:rsidRDefault="00ED7754" w:rsidP="00ED7754">
      <w:pPr>
        <w:pStyle w:val="BodyTextL25"/>
      </w:pPr>
      <w:r>
        <w:t>-Device Guard</w:t>
      </w:r>
    </w:p>
    <w:p w14:paraId="2D1B59BD" w14:textId="68285F5E" w:rsidR="00ED7754" w:rsidRPr="00ED7754" w:rsidRDefault="00ED7754" w:rsidP="00ED7754">
      <w:pPr>
        <w:pStyle w:val="BodyTextL25"/>
      </w:pPr>
      <w:r w:rsidRPr="00ED7754">
        <w:drawing>
          <wp:inline distT="0" distB="0" distL="0" distR="0" wp14:anchorId="6FDF809F" wp14:editId="6C564E0B">
            <wp:extent cx="4366638" cy="3375953"/>
            <wp:effectExtent l="0" t="0" r="0" b="0"/>
            <wp:docPr id="134361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12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552A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Find the CPU settings.</w:t>
      </w:r>
    </w:p>
    <w:p w14:paraId="6F9DD817" w14:textId="77777777" w:rsidR="006B4B8E" w:rsidRDefault="006B4B8E" w:rsidP="006B4B8E">
      <w:pPr>
        <w:pStyle w:val="BodyTextL25"/>
      </w:pPr>
      <w:r w:rsidRPr="00073F0F">
        <w:t>Navigate through each screen to find the CPU settings.</w:t>
      </w:r>
    </w:p>
    <w:p w14:paraId="1577CE2A" w14:textId="77777777" w:rsidR="006B4B8E" w:rsidRPr="00073F0F" w:rsidRDefault="006B4B8E" w:rsidP="006B4B8E">
      <w:pPr>
        <w:pStyle w:val="Heading4"/>
      </w:pPr>
      <w:r>
        <w:t>Question</w:t>
      </w:r>
      <w:r w:rsidR="00A9397C">
        <w:t>s</w:t>
      </w:r>
      <w:r>
        <w:t>:</w:t>
      </w:r>
    </w:p>
    <w:p w14:paraId="302CD2A3" w14:textId="77777777" w:rsidR="006B4B8E" w:rsidRDefault="006B4B8E" w:rsidP="00357A66">
      <w:pPr>
        <w:pStyle w:val="BodyTextL25"/>
        <w:keepNext/>
      </w:pPr>
      <w:r w:rsidRPr="00073F0F">
        <w:t>What is the CPU speed?</w:t>
      </w:r>
    </w:p>
    <w:p w14:paraId="42998597" w14:textId="6D851633" w:rsidR="006B4B8E" w:rsidRPr="009C3153" w:rsidRDefault="009C3153" w:rsidP="006B4B8E">
      <w:pPr>
        <w:pStyle w:val="AnswerLineL25"/>
        <w:rPr>
          <w:color w:val="0D0D0D" w:themeColor="text1" w:themeTint="F2"/>
        </w:rPr>
      </w:pPr>
      <w:r w:rsidRPr="009C3153">
        <w:rPr>
          <w:color w:val="0D0D0D" w:themeColor="text1" w:themeTint="F2"/>
        </w:rPr>
        <w:t>1.800Ghz</w:t>
      </w:r>
    </w:p>
    <w:p w14:paraId="16A6CB8C" w14:textId="77777777" w:rsidR="006B4B8E" w:rsidRDefault="006B4B8E" w:rsidP="00357A66">
      <w:pPr>
        <w:pStyle w:val="BodyTextL25"/>
        <w:keepNext/>
      </w:pPr>
      <w:r w:rsidRPr="00073F0F">
        <w:t>What other information is listed for the CPU?</w:t>
      </w:r>
    </w:p>
    <w:p w14:paraId="17DB7D99" w14:textId="3D5D89A0" w:rsidR="00A9397C" w:rsidRDefault="009C3153" w:rsidP="00A9397C">
      <w:pPr>
        <w:pStyle w:val="AnswerLineL25"/>
        <w:rPr>
          <w:color w:val="0D0D0D" w:themeColor="text1" w:themeTint="F2"/>
        </w:rPr>
      </w:pPr>
      <w:r w:rsidRPr="009C3153">
        <w:rPr>
          <w:color w:val="0D0D0D" w:themeColor="text1" w:themeTint="F2"/>
        </w:rPr>
        <w:t xml:space="preserve">CPU Type: Intel(R) </w:t>
      </w:r>
      <w:proofErr w:type="gramStart"/>
      <w:r w:rsidRPr="009C3153">
        <w:rPr>
          <w:color w:val="0D0D0D" w:themeColor="text1" w:themeTint="F2"/>
        </w:rPr>
        <w:t>Core(</w:t>
      </w:r>
      <w:proofErr w:type="gramEnd"/>
      <w:r w:rsidRPr="009C3153">
        <w:rPr>
          <w:color w:val="0D0D0D" w:themeColor="text1" w:themeTint="F2"/>
        </w:rPr>
        <w:t>TM) i7-8550U CPU</w:t>
      </w:r>
    </w:p>
    <w:p w14:paraId="0898563D" w14:textId="7C8ECED4" w:rsidR="009C3153" w:rsidRPr="009C3153" w:rsidRDefault="009C3153" w:rsidP="009C3153">
      <w:pPr>
        <w:pStyle w:val="BodyTextL25"/>
      </w:pPr>
      <w:r w:rsidRPr="009C3153">
        <w:drawing>
          <wp:inline distT="0" distB="0" distL="0" distR="0" wp14:anchorId="0DA18EEF" wp14:editId="09F51A4E">
            <wp:extent cx="5189670" cy="396274"/>
            <wp:effectExtent l="0" t="0" r="0" b="3810"/>
            <wp:docPr id="26480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06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11D9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Find the RAM settings.</w:t>
      </w:r>
    </w:p>
    <w:p w14:paraId="4BAFA5AC" w14:textId="77777777" w:rsidR="006B4B8E" w:rsidRDefault="006B4B8E" w:rsidP="006B4B8E">
      <w:pPr>
        <w:pStyle w:val="BodyTextL25"/>
      </w:pPr>
      <w:r w:rsidRPr="00073F0F">
        <w:t>Navigate through each screen to find the RAM settings.</w:t>
      </w:r>
    </w:p>
    <w:p w14:paraId="2C738A48" w14:textId="77777777" w:rsidR="00A9397C" w:rsidRPr="00073F0F" w:rsidRDefault="00A9397C" w:rsidP="00A9397C">
      <w:pPr>
        <w:pStyle w:val="Heading4"/>
      </w:pPr>
      <w:r>
        <w:lastRenderedPageBreak/>
        <w:t>Questions:</w:t>
      </w:r>
    </w:p>
    <w:p w14:paraId="678CBAFB" w14:textId="040177B2" w:rsidR="006B4B8E" w:rsidRDefault="006B4B8E" w:rsidP="00357A66">
      <w:pPr>
        <w:pStyle w:val="BodyTextL25"/>
        <w:keepNext/>
      </w:pPr>
      <w:r w:rsidRPr="00073F0F">
        <w:t xml:space="preserve">What is </w:t>
      </w:r>
      <w:proofErr w:type="gramStart"/>
      <w:r w:rsidRPr="00073F0F">
        <w:t>the RAM</w:t>
      </w:r>
      <w:proofErr w:type="gramEnd"/>
      <w:r w:rsidRPr="00073F0F">
        <w:t xml:space="preserve"> speed?</w:t>
      </w:r>
      <w:r w:rsidR="009C3153">
        <w:tab/>
      </w:r>
    </w:p>
    <w:p w14:paraId="44E43156" w14:textId="77777777" w:rsidR="009C3153" w:rsidRDefault="009C3153" w:rsidP="00357A66">
      <w:pPr>
        <w:pStyle w:val="BodyTextL25"/>
        <w:keepNext/>
        <w:rPr>
          <w:b/>
          <w:i/>
          <w:color w:val="0D0D0D" w:themeColor="text1" w:themeTint="F2"/>
        </w:rPr>
      </w:pPr>
      <w:r w:rsidRPr="009C3153">
        <w:rPr>
          <w:b/>
          <w:i/>
          <w:color w:val="0D0D0D" w:themeColor="text1" w:themeTint="F2"/>
        </w:rPr>
        <w:t>Not displayed in the Lenovo BIOS Simulator.</w:t>
      </w:r>
    </w:p>
    <w:p w14:paraId="735B7729" w14:textId="72CD312B" w:rsidR="006B4B8E" w:rsidRDefault="006B4B8E" w:rsidP="00357A66">
      <w:pPr>
        <w:pStyle w:val="BodyTextL25"/>
        <w:keepNext/>
      </w:pPr>
      <w:r w:rsidRPr="00073F0F">
        <w:t>What other information is listed for the RAM?</w:t>
      </w:r>
    </w:p>
    <w:p w14:paraId="16F743C7" w14:textId="01B741C7" w:rsidR="00A9397C" w:rsidRDefault="009C3153" w:rsidP="009C3153">
      <w:pPr>
        <w:pStyle w:val="BodyTextL25Bold"/>
      </w:pPr>
      <w:r w:rsidRPr="009C3153">
        <w:t>Installed memory: 16384 MB (16 GB)</w:t>
      </w:r>
    </w:p>
    <w:p w14:paraId="54CC784D" w14:textId="5A6C271A" w:rsidR="009C3153" w:rsidRPr="00073F0F" w:rsidRDefault="009C3153" w:rsidP="009C3153">
      <w:pPr>
        <w:pStyle w:val="BodyTextL25Bold"/>
      </w:pPr>
      <w:r w:rsidRPr="009C3153">
        <w:drawing>
          <wp:inline distT="0" distB="0" distL="0" distR="0" wp14:anchorId="0224EFFC" wp14:editId="5E173A5C">
            <wp:extent cx="5654530" cy="167655"/>
            <wp:effectExtent l="0" t="0" r="3810" b="3810"/>
            <wp:docPr id="29171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0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E1B7" w14:textId="6304388F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Find the hard drive settings.</w:t>
      </w:r>
      <w:r w:rsidR="009C3153">
        <w:rPr>
          <w:noProof/>
        </w:rPr>
        <w:tab/>
      </w:r>
    </w:p>
    <w:p w14:paraId="5BB2FAB4" w14:textId="77777777" w:rsidR="006B4B8E" w:rsidRDefault="006B4B8E" w:rsidP="006B4B8E">
      <w:pPr>
        <w:pStyle w:val="BodyTextL25"/>
      </w:pPr>
      <w:r w:rsidRPr="00073F0F">
        <w:t>Navigate through each screen to find the hard drive settings.</w:t>
      </w:r>
    </w:p>
    <w:p w14:paraId="7C48A154" w14:textId="77777777" w:rsidR="00A9397C" w:rsidRPr="00073F0F" w:rsidRDefault="00A9397C" w:rsidP="00357A66">
      <w:pPr>
        <w:pStyle w:val="Heading4"/>
      </w:pPr>
      <w:r>
        <w:t>Questions:</w:t>
      </w:r>
    </w:p>
    <w:p w14:paraId="096220D6" w14:textId="77777777" w:rsidR="006B4B8E" w:rsidRDefault="006B4B8E" w:rsidP="00357A66">
      <w:pPr>
        <w:pStyle w:val="BodyTextL25"/>
        <w:keepNext/>
      </w:pPr>
      <w:r w:rsidRPr="00073F0F">
        <w:t>What information is listed for the hard drive?</w:t>
      </w:r>
    </w:p>
    <w:p w14:paraId="14925509" w14:textId="1382ADE1" w:rsidR="00A9397C" w:rsidRDefault="005D2562" w:rsidP="005D2562">
      <w:pPr>
        <w:pStyle w:val="BodyTextL25Bold"/>
      </w:pPr>
      <w:r w:rsidRPr="005D2562">
        <w:t>The BIOS displays the storage device model (NVMe0 SAMSUNG MZVLB512HAJQ-000L7) and other available boot storage devices such as ATA HDD0 and USB HDD.</w:t>
      </w:r>
    </w:p>
    <w:p w14:paraId="0A584415" w14:textId="3DAB09D5" w:rsidR="005D2562" w:rsidRPr="00073F0F" w:rsidRDefault="005D2562" w:rsidP="005D2562">
      <w:pPr>
        <w:pStyle w:val="BodyTextL25Bold"/>
      </w:pPr>
      <w:r>
        <w:rPr>
          <w:noProof/>
        </w:rPr>
        <w:drawing>
          <wp:inline distT="0" distB="0" distL="0" distR="0" wp14:anchorId="101967C0" wp14:editId="34F31EF9">
            <wp:extent cx="3253740" cy="2324100"/>
            <wp:effectExtent l="0" t="0" r="3810" b="0"/>
            <wp:docPr id="162887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02F3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Find the boot order sequence.</w:t>
      </w:r>
    </w:p>
    <w:p w14:paraId="22DF0576" w14:textId="77777777" w:rsidR="006B4B8E" w:rsidRDefault="006B4B8E" w:rsidP="006B4B8E">
      <w:pPr>
        <w:pStyle w:val="BodyTextL25"/>
      </w:pPr>
      <w:r w:rsidRPr="00073F0F">
        <w:t>Navigate through each screen to find the boot order sequence.</w:t>
      </w:r>
    </w:p>
    <w:p w14:paraId="60E149E5" w14:textId="77777777" w:rsidR="00A9397C" w:rsidRPr="00073F0F" w:rsidRDefault="00A9397C" w:rsidP="00A9397C">
      <w:pPr>
        <w:pStyle w:val="Heading4"/>
      </w:pPr>
      <w:r>
        <w:t>Questions:</w:t>
      </w:r>
    </w:p>
    <w:p w14:paraId="3DDCC1B7" w14:textId="77777777" w:rsidR="006B4B8E" w:rsidRDefault="006B4B8E" w:rsidP="009C3153">
      <w:pPr>
        <w:pStyle w:val="BodyTextL25Bold"/>
      </w:pPr>
      <w:r w:rsidRPr="00073F0F">
        <w:t>What is the first boot device in the boot order sequence?</w:t>
      </w:r>
    </w:p>
    <w:p w14:paraId="5900560E" w14:textId="36CF9DC9" w:rsidR="00A9397C" w:rsidRPr="00073F0F" w:rsidRDefault="009C3153" w:rsidP="009C3153">
      <w:pPr>
        <w:pStyle w:val="BodyTextL25"/>
      </w:pPr>
      <w:r w:rsidRPr="009C3153">
        <w:t>Windows Boot Manager</w:t>
      </w:r>
    </w:p>
    <w:p w14:paraId="7CF24959" w14:textId="77777777" w:rsidR="006B4B8E" w:rsidRDefault="006B4B8E" w:rsidP="00357A66">
      <w:pPr>
        <w:pStyle w:val="BodyTextL25"/>
        <w:keepNext/>
      </w:pPr>
      <w:r w:rsidRPr="00073F0F">
        <w:t>How many additional devices can be assigned in the boot order sequence?</w:t>
      </w:r>
    </w:p>
    <w:p w14:paraId="412351A8" w14:textId="77777777" w:rsidR="009C3153" w:rsidRPr="009C3153" w:rsidRDefault="009C3153" w:rsidP="009C3153">
      <w:pPr>
        <w:pStyle w:val="AnswerLineL25"/>
        <w:numPr>
          <w:ilvl w:val="0"/>
          <w:numId w:val="13"/>
        </w:numPr>
        <w:rPr>
          <w:color w:val="0D0D0D" w:themeColor="text1" w:themeTint="F2"/>
        </w:rPr>
      </w:pPr>
      <w:r w:rsidRPr="009C3153">
        <w:rPr>
          <w:color w:val="0D0D0D" w:themeColor="text1" w:themeTint="F2"/>
        </w:rPr>
        <w:t xml:space="preserve">Windows Boot Manager </w:t>
      </w:r>
      <w:r w:rsidRPr="009C3153">
        <w:rPr>
          <w:iCs/>
          <w:color w:val="0D0D0D" w:themeColor="text1" w:themeTint="F2"/>
        </w:rPr>
        <w:t>(First Boot Device)</w:t>
      </w:r>
      <w:r w:rsidRPr="009C3153">
        <w:rPr>
          <w:color w:val="0D0D0D" w:themeColor="text1" w:themeTint="F2"/>
        </w:rPr>
        <w:t xml:space="preserve"> </w:t>
      </w:r>
    </w:p>
    <w:p w14:paraId="03006E08" w14:textId="77777777" w:rsidR="009C3153" w:rsidRPr="009C3153" w:rsidRDefault="009C3153" w:rsidP="009C3153">
      <w:pPr>
        <w:pStyle w:val="AnswerLineL25"/>
        <w:numPr>
          <w:ilvl w:val="0"/>
          <w:numId w:val="13"/>
        </w:numPr>
        <w:rPr>
          <w:color w:val="0D0D0D" w:themeColor="text1" w:themeTint="F2"/>
        </w:rPr>
      </w:pPr>
      <w:r w:rsidRPr="009C3153">
        <w:rPr>
          <w:color w:val="0D0D0D" w:themeColor="text1" w:themeTint="F2"/>
        </w:rPr>
        <w:t xml:space="preserve">USB CD </w:t>
      </w:r>
      <w:proofErr w:type="spellStart"/>
      <w:r w:rsidRPr="009C3153">
        <w:rPr>
          <w:color w:val="0D0D0D" w:themeColor="text1" w:themeTint="F2"/>
        </w:rPr>
        <w:t>PepperC</w:t>
      </w:r>
      <w:proofErr w:type="spellEnd"/>
      <w:r w:rsidRPr="009C3153">
        <w:rPr>
          <w:color w:val="0D0D0D" w:themeColor="text1" w:themeTint="F2"/>
        </w:rPr>
        <w:t xml:space="preserve"> Virtual Disc 1 </w:t>
      </w:r>
    </w:p>
    <w:p w14:paraId="4289CDC5" w14:textId="77777777" w:rsidR="009C3153" w:rsidRPr="009C3153" w:rsidRDefault="009C3153" w:rsidP="009C3153">
      <w:pPr>
        <w:pStyle w:val="AnswerLineL25"/>
        <w:numPr>
          <w:ilvl w:val="0"/>
          <w:numId w:val="13"/>
        </w:numPr>
        <w:rPr>
          <w:color w:val="0D0D0D" w:themeColor="text1" w:themeTint="F2"/>
        </w:rPr>
      </w:pPr>
      <w:r w:rsidRPr="009C3153">
        <w:rPr>
          <w:color w:val="0D0D0D" w:themeColor="text1" w:themeTint="F2"/>
        </w:rPr>
        <w:t xml:space="preserve">USB FDD </w:t>
      </w:r>
    </w:p>
    <w:p w14:paraId="3BA7E67F" w14:textId="77777777" w:rsidR="009C3153" w:rsidRPr="009C3153" w:rsidRDefault="009C3153" w:rsidP="009C3153">
      <w:pPr>
        <w:pStyle w:val="AnswerLineL25"/>
        <w:numPr>
          <w:ilvl w:val="0"/>
          <w:numId w:val="13"/>
        </w:numPr>
        <w:rPr>
          <w:color w:val="0D0D0D" w:themeColor="text1" w:themeTint="F2"/>
        </w:rPr>
      </w:pPr>
      <w:r w:rsidRPr="009C3153">
        <w:rPr>
          <w:color w:val="0D0D0D" w:themeColor="text1" w:themeTint="F2"/>
        </w:rPr>
        <w:t xml:space="preserve">NVMe0 SAMSUNG MZVLB512HAJQ-000L7 </w:t>
      </w:r>
    </w:p>
    <w:p w14:paraId="33425E25" w14:textId="77777777" w:rsidR="009C3153" w:rsidRPr="009C3153" w:rsidRDefault="009C3153" w:rsidP="009C3153">
      <w:pPr>
        <w:pStyle w:val="AnswerLineL25"/>
        <w:numPr>
          <w:ilvl w:val="0"/>
          <w:numId w:val="13"/>
        </w:numPr>
        <w:rPr>
          <w:color w:val="0D0D0D" w:themeColor="text1" w:themeTint="F2"/>
        </w:rPr>
      </w:pPr>
      <w:r w:rsidRPr="009C3153">
        <w:rPr>
          <w:color w:val="0D0D0D" w:themeColor="text1" w:themeTint="F2"/>
        </w:rPr>
        <w:t xml:space="preserve">ATA HDD0 </w:t>
      </w:r>
    </w:p>
    <w:p w14:paraId="14227A46" w14:textId="77777777" w:rsidR="009C3153" w:rsidRPr="009C3153" w:rsidRDefault="009C3153" w:rsidP="009C3153">
      <w:pPr>
        <w:pStyle w:val="AnswerLineL25"/>
        <w:numPr>
          <w:ilvl w:val="0"/>
          <w:numId w:val="13"/>
        </w:numPr>
        <w:rPr>
          <w:color w:val="0D0D0D" w:themeColor="text1" w:themeTint="F2"/>
        </w:rPr>
      </w:pPr>
      <w:r w:rsidRPr="009C3153">
        <w:rPr>
          <w:color w:val="0D0D0D" w:themeColor="text1" w:themeTint="F2"/>
        </w:rPr>
        <w:t xml:space="preserve">USB HDD </w:t>
      </w:r>
    </w:p>
    <w:p w14:paraId="09B99830" w14:textId="77777777" w:rsidR="009C3153" w:rsidRPr="009C3153" w:rsidRDefault="009C3153" w:rsidP="009C3153">
      <w:pPr>
        <w:pStyle w:val="AnswerLineL25"/>
        <w:numPr>
          <w:ilvl w:val="0"/>
          <w:numId w:val="13"/>
        </w:numPr>
        <w:rPr>
          <w:color w:val="0D0D0D" w:themeColor="text1" w:themeTint="F2"/>
        </w:rPr>
      </w:pPr>
      <w:r w:rsidRPr="009C3153">
        <w:rPr>
          <w:color w:val="0D0D0D" w:themeColor="text1" w:themeTint="F2"/>
        </w:rPr>
        <w:t>PCI LAN</w:t>
      </w:r>
    </w:p>
    <w:p w14:paraId="75F4DB9B" w14:textId="1761E640" w:rsidR="00A9397C" w:rsidRPr="00073F0F" w:rsidRDefault="00A9397C" w:rsidP="00A9397C">
      <w:pPr>
        <w:pStyle w:val="AnswerLineL25"/>
      </w:pPr>
    </w:p>
    <w:p w14:paraId="4D99C850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Set the device boot order settings.</w:t>
      </w:r>
    </w:p>
    <w:p w14:paraId="1FA67A68" w14:textId="77777777" w:rsidR="006B4B8E" w:rsidRPr="00A9397C" w:rsidRDefault="006B4B8E" w:rsidP="00A9397C">
      <w:pPr>
        <w:pStyle w:val="SubStepAlpha"/>
      </w:pPr>
      <w:r w:rsidRPr="00122652">
        <w:t>Ensure that the first boot order d</w:t>
      </w:r>
      <w:r w:rsidRPr="00A9397C">
        <w:t>evice is the optical drive.</w:t>
      </w:r>
    </w:p>
    <w:p w14:paraId="50B2BD59" w14:textId="77777777" w:rsidR="006B4B8E" w:rsidRPr="00073F0F" w:rsidRDefault="006B4B8E" w:rsidP="00A9397C">
      <w:pPr>
        <w:pStyle w:val="SubStepAlpha"/>
      </w:pPr>
      <w:r w:rsidRPr="00A9397C">
        <w:t>Ensure that the second boot ord</w:t>
      </w:r>
      <w:r w:rsidRPr="00073F0F">
        <w:t>er device is the hard disk drive.</w:t>
      </w:r>
    </w:p>
    <w:p w14:paraId="7416E9CD" w14:textId="77777777" w:rsidR="00A9397C" w:rsidRDefault="00A9397C" w:rsidP="00A9397C">
      <w:pPr>
        <w:pStyle w:val="Heading4"/>
        <w:ind w:left="720"/>
      </w:pPr>
      <w:r>
        <w:t>Questions:</w:t>
      </w:r>
    </w:p>
    <w:p w14:paraId="2E1461F3" w14:textId="77777777" w:rsidR="006B4B8E" w:rsidRDefault="006B4B8E" w:rsidP="006B4B8E">
      <w:pPr>
        <w:pStyle w:val="BodyTextL50"/>
        <w:keepNext/>
      </w:pPr>
      <w:r w:rsidRPr="00073F0F">
        <w:t>Why would you change the first boot device to the optical drive?</w:t>
      </w:r>
    </w:p>
    <w:p w14:paraId="5EFE6025" w14:textId="556793B9" w:rsidR="00A9397C" w:rsidRPr="009C3153" w:rsidRDefault="009C3153" w:rsidP="009C3153">
      <w:pPr>
        <w:pStyle w:val="BodyTextL25Bold"/>
      </w:pPr>
      <w:r w:rsidRPr="009C3153">
        <w:t>To allow the computer to boot from a CD/DVD first when installing or repairing an operating system.</w:t>
      </w:r>
    </w:p>
    <w:p w14:paraId="5FBB6679" w14:textId="77777777" w:rsidR="006B4B8E" w:rsidRDefault="006B4B8E" w:rsidP="00357A66">
      <w:pPr>
        <w:pStyle w:val="BodyTextL50"/>
        <w:keepNext/>
      </w:pPr>
      <w:r w:rsidRPr="00073F0F">
        <w:t xml:space="preserve">What happens when the computer boots and the optical drive </w:t>
      </w:r>
      <w:proofErr w:type="gramStart"/>
      <w:r w:rsidRPr="00073F0F">
        <w:t>does</w:t>
      </w:r>
      <w:proofErr w:type="gramEnd"/>
      <w:r w:rsidRPr="00073F0F">
        <w:t xml:space="preserve"> not contain bootable media?</w:t>
      </w:r>
    </w:p>
    <w:p w14:paraId="3357138A" w14:textId="6AD14B5D" w:rsidR="006B4B8E" w:rsidRPr="00831080" w:rsidRDefault="00831080" w:rsidP="00A9397C">
      <w:pPr>
        <w:pStyle w:val="AnswerLineL50"/>
        <w:rPr>
          <w:color w:val="0D0D0D" w:themeColor="text1" w:themeTint="F2"/>
        </w:rPr>
      </w:pPr>
      <w:r>
        <w:rPr>
          <w:color w:val="0D0D0D" w:themeColor="text1" w:themeTint="F2"/>
        </w:rPr>
        <w:t>T</w:t>
      </w:r>
      <w:r w:rsidRPr="00831080">
        <w:rPr>
          <w:color w:val="0D0D0D" w:themeColor="text1" w:themeTint="F2"/>
        </w:rPr>
        <w:t>he computer skips the optical drive and automatically boots from the next device in the boot order, such as the hard drive or SSD.</w:t>
      </w:r>
    </w:p>
    <w:p w14:paraId="2E9557F8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Find the power management setup or ACPI screen.</w:t>
      </w:r>
    </w:p>
    <w:p w14:paraId="325C9FD5" w14:textId="77777777" w:rsidR="006B4B8E" w:rsidRDefault="006B4B8E" w:rsidP="006B4B8E">
      <w:pPr>
        <w:pStyle w:val="BodyTextL25"/>
      </w:pPr>
      <w:r w:rsidRPr="00073F0F">
        <w:t>Navigate through each screen to find the power management setup screen, or ACPI screen.</w:t>
      </w:r>
    </w:p>
    <w:p w14:paraId="266C86F2" w14:textId="77777777" w:rsidR="00A9397C" w:rsidRPr="00073F0F" w:rsidRDefault="00A9397C" w:rsidP="00A9397C">
      <w:pPr>
        <w:pStyle w:val="Heading4"/>
      </w:pPr>
      <w:r>
        <w:t>Question:</w:t>
      </w:r>
    </w:p>
    <w:p w14:paraId="2C81C037" w14:textId="77777777" w:rsidR="006B4B8E" w:rsidRDefault="006B4B8E" w:rsidP="00357A66">
      <w:pPr>
        <w:pStyle w:val="BodyTextL25"/>
        <w:keepNext/>
      </w:pPr>
      <w:r w:rsidRPr="00073F0F">
        <w:t>What power management settings are available?</w:t>
      </w:r>
    </w:p>
    <w:p w14:paraId="4603ECE3" w14:textId="078F5BDA" w:rsidR="00831080" w:rsidRPr="00831080" w:rsidRDefault="00831080" w:rsidP="00831080">
      <w:pPr>
        <w:pStyle w:val="BodyTextL25Bold"/>
      </w:pPr>
      <w:r w:rsidRPr="00831080">
        <w:t xml:space="preserve">The available power management settings are Intel(R) </w:t>
      </w:r>
      <w:proofErr w:type="spellStart"/>
      <w:r w:rsidRPr="00831080">
        <w:t>SpeedStep</w:t>
      </w:r>
      <w:proofErr w:type="spellEnd"/>
      <w:r w:rsidRPr="00831080">
        <w:t xml:space="preserve"> Technology, Mode for AC, Mode for Battery, Adaptive Thermal Management, CPU Power Management, Power </w:t>
      </w:r>
      <w:proofErr w:type="gramStart"/>
      <w:r w:rsidRPr="00831080">
        <w:t>On</w:t>
      </w:r>
      <w:proofErr w:type="gramEnd"/>
      <w:r w:rsidRPr="00831080">
        <w:t xml:space="preserve"> with AC Attach, and Disable Built-in Battery.</w:t>
      </w:r>
      <w:r w:rsidRPr="00831080">
        <w:drawing>
          <wp:inline distT="0" distB="0" distL="0" distR="0" wp14:anchorId="73FFAF95" wp14:editId="137CA735">
            <wp:extent cx="6400800" cy="1433195"/>
            <wp:effectExtent l="0" t="0" r="0" b="0"/>
            <wp:docPr id="20322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92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5140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Find the PnP settings.</w:t>
      </w:r>
    </w:p>
    <w:p w14:paraId="1C0FBF25" w14:textId="77777777" w:rsidR="006B4B8E" w:rsidRDefault="006B4B8E" w:rsidP="006B4B8E">
      <w:pPr>
        <w:pStyle w:val="BodyTextL25"/>
      </w:pPr>
      <w:r w:rsidRPr="00073F0F">
        <w:t>Navigate through each screen to find the PnP settings.</w:t>
      </w:r>
    </w:p>
    <w:p w14:paraId="2324BF71" w14:textId="77777777" w:rsidR="00A9397C" w:rsidRPr="00073F0F" w:rsidRDefault="00A9397C" w:rsidP="00357A66">
      <w:pPr>
        <w:pStyle w:val="Heading4"/>
      </w:pPr>
      <w:r>
        <w:t>Question:</w:t>
      </w:r>
    </w:p>
    <w:p w14:paraId="53D11316" w14:textId="77777777" w:rsidR="006B4B8E" w:rsidRDefault="006B4B8E" w:rsidP="00357A66">
      <w:pPr>
        <w:pStyle w:val="BodyTextL25"/>
        <w:keepNext/>
      </w:pPr>
      <w:r w:rsidRPr="00073F0F">
        <w:t>What PnP settings are available?</w:t>
      </w:r>
    </w:p>
    <w:p w14:paraId="58A6FFF2" w14:textId="0FB4A869" w:rsidR="005D2562" w:rsidRDefault="00224CD0" w:rsidP="005D2562">
      <w:pPr>
        <w:pStyle w:val="BodyTextL25Bold"/>
      </w:pPr>
      <w:r w:rsidRPr="00224CD0">
        <w:t xml:space="preserve">There is no separate Plug and Play (PnP) menu in the Lenovo ThinkPad X280 BIOS. </w:t>
      </w:r>
      <w:proofErr w:type="gramStart"/>
      <w:r w:rsidRPr="00224CD0">
        <w:t>The BIOS</w:t>
      </w:r>
      <w:proofErr w:type="gramEnd"/>
      <w:r w:rsidRPr="00224CD0">
        <w:t xml:space="preserve"> automatically detects hardware devices. The Config menu includes network-related settings such as Wake On LAN, UEFI IPv4/IPv6 Network Stack, PXE Boot Priority, and MAC Address Pass Through.</w:t>
      </w:r>
    </w:p>
    <w:p w14:paraId="374795D1" w14:textId="36D87D84" w:rsidR="00224CD0" w:rsidRDefault="00224CD0" w:rsidP="005D2562">
      <w:pPr>
        <w:pStyle w:val="BodyTextL25Bold"/>
      </w:pPr>
      <w:r>
        <w:rPr>
          <w:noProof/>
        </w:rPr>
        <w:lastRenderedPageBreak/>
        <w:drawing>
          <wp:inline distT="0" distB="0" distL="0" distR="0" wp14:anchorId="4DA7AB19" wp14:editId="53E5ED96">
            <wp:extent cx="6103620" cy="2133600"/>
            <wp:effectExtent l="0" t="0" r="0" b="0"/>
            <wp:docPr id="1968123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50D3" w14:textId="12DBDD95" w:rsidR="005D2562" w:rsidRPr="00073F0F" w:rsidRDefault="005D2562" w:rsidP="005D2562">
      <w:pPr>
        <w:pStyle w:val="BodyTextL25Bold"/>
      </w:pPr>
    </w:p>
    <w:p w14:paraId="30886D15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Find the splash screen settings.</w:t>
      </w:r>
    </w:p>
    <w:p w14:paraId="7CCD83EF" w14:textId="77777777" w:rsidR="006B4B8E" w:rsidRDefault="006B4B8E" w:rsidP="006B4B8E">
      <w:pPr>
        <w:pStyle w:val="BodyTextL25"/>
      </w:pPr>
      <w:r w:rsidRPr="00073F0F">
        <w:t>Navigate through each screen to find the splash screen settings.</w:t>
      </w:r>
    </w:p>
    <w:p w14:paraId="734B68B3" w14:textId="77777777" w:rsidR="00A9397C" w:rsidRPr="00073F0F" w:rsidRDefault="00A9397C" w:rsidP="00A9397C">
      <w:pPr>
        <w:pStyle w:val="Heading4"/>
      </w:pPr>
      <w:r>
        <w:t>Question:</w:t>
      </w:r>
    </w:p>
    <w:p w14:paraId="2EFC850D" w14:textId="77777777" w:rsidR="006B4B8E" w:rsidRDefault="006B4B8E" w:rsidP="006B4B8E">
      <w:pPr>
        <w:pStyle w:val="BodyTextL25"/>
        <w:keepNext/>
      </w:pPr>
      <w:r w:rsidRPr="00073F0F">
        <w:t>What splash screen settings are available?</w:t>
      </w:r>
    </w:p>
    <w:p w14:paraId="28891E76" w14:textId="65A47DA4" w:rsidR="00A9397C" w:rsidRPr="005D2562" w:rsidRDefault="005D2562" w:rsidP="00A9397C">
      <w:pPr>
        <w:pStyle w:val="AnswerLineL25"/>
        <w:rPr>
          <w:color w:val="0D0D0D" w:themeColor="text1" w:themeTint="F2"/>
        </w:rPr>
      </w:pPr>
      <w:r w:rsidRPr="005D2562">
        <w:rPr>
          <w:color w:val="0D0D0D" w:themeColor="text1" w:themeTint="F2"/>
        </w:rPr>
        <w:t>No dedicated splash screen settings are available in the Lenovo ThinkPad X280 BIOS simulator. The Startup menu only provides boot-related settings such as Boot Mode, Option Key Display, Boot Device List F12 Option, and Boot Order Lock</w:t>
      </w:r>
      <w:r w:rsidRPr="005D2562">
        <w:drawing>
          <wp:inline distT="0" distB="0" distL="0" distR="0" wp14:anchorId="7274E1CE" wp14:editId="090784E4">
            <wp:extent cx="5273497" cy="3368332"/>
            <wp:effectExtent l="0" t="0" r="3810" b="3810"/>
            <wp:docPr id="10844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7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6D6F" w14:textId="77777777" w:rsidR="006B4B8E" w:rsidRPr="00073F0F" w:rsidRDefault="006B4B8E" w:rsidP="006B4B8E">
      <w:pPr>
        <w:pStyle w:val="Heading3"/>
        <w:rPr>
          <w:noProof/>
        </w:rPr>
      </w:pPr>
      <w:r>
        <w:rPr>
          <w:noProof/>
        </w:rPr>
        <w:t>Save and exit the setup utility program.</w:t>
      </w:r>
    </w:p>
    <w:p w14:paraId="6E0D099F" w14:textId="77777777" w:rsidR="006B4B8E" w:rsidRDefault="006B4B8E" w:rsidP="006B4B8E">
      <w:pPr>
        <w:pStyle w:val="BodyTextL25"/>
      </w:pPr>
      <w:r w:rsidRPr="00073F0F">
        <w:t>Save the new BIOS</w:t>
      </w:r>
      <w:r>
        <w:t>/UEFI settings and exit the</w:t>
      </w:r>
      <w:r w:rsidRPr="00073F0F">
        <w:t xml:space="preserve"> setup </w:t>
      </w:r>
      <w:r>
        <w:t xml:space="preserve">utility </w:t>
      </w:r>
      <w:r w:rsidRPr="00073F0F">
        <w:t>program.</w:t>
      </w:r>
      <w:r>
        <w:t xml:space="preserve"> The computer should</w:t>
      </w:r>
      <w:r w:rsidRPr="00073F0F">
        <w:t xml:space="preserve"> restart</w:t>
      </w:r>
      <w:r>
        <w:t xml:space="preserve"> automatically</w:t>
      </w:r>
      <w:r w:rsidRPr="00073F0F">
        <w:t>.</w:t>
      </w:r>
    </w:p>
    <w:p w14:paraId="053711DA" w14:textId="77777777" w:rsidR="006B4B8E" w:rsidRPr="00073F0F" w:rsidRDefault="006B4B8E" w:rsidP="006B4B8E">
      <w:pPr>
        <w:pStyle w:val="BodyTextL25"/>
      </w:pPr>
      <w:r w:rsidRPr="00365FA7">
        <w:rPr>
          <w:b/>
        </w:rPr>
        <w:lastRenderedPageBreak/>
        <w:t>Note</w:t>
      </w:r>
      <w:r w:rsidRPr="00365FA7">
        <w:t xml:space="preserve">: An error message stating that an OS cannot be found (or a similar error) will appear on the screen after the computer boots. An operating system must now be installed to </w:t>
      </w:r>
      <w:r>
        <w:t>prevent</w:t>
      </w:r>
      <w:r w:rsidRPr="00365FA7">
        <w:t xml:space="preserve"> this error. It is safe to tur</w:t>
      </w:r>
      <w:r>
        <w:t>n off the computer at this time.</w:t>
      </w:r>
    </w:p>
    <w:p w14:paraId="2CB479B1" w14:textId="77777777" w:rsidR="00C162C0" w:rsidRDefault="006B4B8E" w:rsidP="00A9397C">
      <w:pPr>
        <w:pStyle w:val="BodyTextL25"/>
      </w:pPr>
      <w:r w:rsidRPr="00073F0F">
        <w:t>This lab is complete. Please have the instructor verify your work.</w:t>
      </w:r>
    </w:p>
    <w:p w14:paraId="22AD3632" w14:textId="77777777" w:rsidR="00357A66" w:rsidRPr="006B4B8E" w:rsidRDefault="00357A66" w:rsidP="00357A66">
      <w:pPr>
        <w:pStyle w:val="ConfigWindow"/>
        <w:rPr>
          <w:rStyle w:val="DevConfigGray"/>
          <w:rFonts w:ascii="Arial" w:hAnsi="Arial"/>
          <w:sz w:val="22"/>
        </w:rPr>
      </w:pPr>
      <w:r>
        <w:t>End of Document</w:t>
      </w:r>
    </w:p>
    <w:sectPr w:rsidR="00357A66" w:rsidRPr="006B4B8E" w:rsidSect="00882B63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25573" w14:textId="77777777" w:rsidR="002D0412" w:rsidRDefault="002D0412" w:rsidP="00710659">
      <w:pPr>
        <w:spacing w:after="0" w:line="240" w:lineRule="auto"/>
      </w:pPr>
      <w:r>
        <w:separator/>
      </w:r>
    </w:p>
    <w:p w14:paraId="7254E142" w14:textId="77777777" w:rsidR="002D0412" w:rsidRDefault="002D0412"/>
  </w:endnote>
  <w:endnote w:type="continuationSeparator" w:id="0">
    <w:p w14:paraId="261AF22B" w14:textId="77777777" w:rsidR="002D0412" w:rsidRDefault="002D0412" w:rsidP="00710659">
      <w:pPr>
        <w:spacing w:after="0" w:line="240" w:lineRule="auto"/>
      </w:pPr>
      <w:r>
        <w:continuationSeparator/>
      </w:r>
    </w:p>
    <w:p w14:paraId="72C912C4" w14:textId="77777777" w:rsidR="002D0412" w:rsidRDefault="002D04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19F0" w14:textId="77777777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 w:rsidR="00A811C1">
      <w:t xml:space="preserve"> </w:t>
    </w:r>
    <w:sdt>
      <w:sdtPr>
        <w:alias w:val="Comments"/>
        <w:tag w:val=""/>
        <w:id w:val="1471245940"/>
        <w:placeholder>
          <w:docPart w:val="7C271B8FC426442CAB26322316E2C52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811C1">
          <w:t>2015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ED7754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31C7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31C7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3CD2B" w14:textId="77777777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-1457629202"/>
        <w:placeholder>
          <w:docPart w:val="80D2AE4B965545B289E817004331DF73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57A66">
          <w:t>2015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ED7754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31C7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31C76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C6BF" w14:textId="77777777" w:rsidR="002D0412" w:rsidRDefault="002D0412" w:rsidP="00710659">
      <w:pPr>
        <w:spacing w:after="0" w:line="240" w:lineRule="auto"/>
      </w:pPr>
      <w:r>
        <w:separator/>
      </w:r>
    </w:p>
    <w:p w14:paraId="3BE159D0" w14:textId="77777777" w:rsidR="002D0412" w:rsidRDefault="002D0412"/>
  </w:footnote>
  <w:footnote w:type="continuationSeparator" w:id="0">
    <w:p w14:paraId="4E0E60FC" w14:textId="77777777" w:rsidR="002D0412" w:rsidRDefault="002D0412" w:rsidP="00710659">
      <w:pPr>
        <w:spacing w:after="0" w:line="240" w:lineRule="auto"/>
      </w:pPr>
      <w:r>
        <w:continuationSeparator/>
      </w:r>
    </w:p>
    <w:p w14:paraId="18AB7B71" w14:textId="77777777" w:rsidR="002D0412" w:rsidRDefault="002D04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949363109"/>
      <w:placeholder>
        <w:docPart w:val="A0FFCBE1D0AA416AB731935397B7B4B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8FF7FAB" w14:textId="77777777" w:rsidR="00926CB2" w:rsidRDefault="00C6546F" w:rsidP="008402F2">
        <w:pPr>
          <w:pStyle w:val="PageHead"/>
        </w:pPr>
        <w:r>
          <w:t>Lab - Investigate BIOS or UEFI Settings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C5C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90B47"/>
    <w:multiLevelType w:val="multilevel"/>
    <w:tmpl w:val="933E3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00CE23E6"/>
    <w:styleLink w:val="LabList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3EF12C0"/>
    <w:multiLevelType w:val="hybridMultilevel"/>
    <w:tmpl w:val="0966FB18"/>
    <w:lvl w:ilvl="0" w:tplc="BC545EE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9036EC"/>
    <w:multiLevelType w:val="multilevel"/>
    <w:tmpl w:val="F77E355A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2089963856">
    <w:abstractNumId w:val="8"/>
  </w:num>
  <w:num w:numId="2" w16cid:durableId="667362811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29877869">
    <w:abstractNumId w:val="3"/>
  </w:num>
  <w:num w:numId="4" w16cid:durableId="40306579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817531509">
    <w:abstractNumId w:val="4"/>
  </w:num>
  <w:num w:numId="6" w16cid:durableId="859778664">
    <w:abstractNumId w:val="0"/>
  </w:num>
  <w:num w:numId="7" w16cid:durableId="2080323606">
    <w:abstractNumId w:val="1"/>
  </w:num>
  <w:num w:numId="8" w16cid:durableId="1090933840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978948944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707876827">
    <w:abstractNumId w:val="7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367073790">
    <w:abstractNumId w:val="7"/>
  </w:num>
  <w:num w:numId="12" w16cid:durableId="465975982">
    <w:abstractNumId w:val="6"/>
  </w:num>
  <w:num w:numId="13" w16cid:durableId="185449533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B8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2694"/>
    <w:rsid w:val="00044E62"/>
    <w:rsid w:val="00050BA4"/>
    <w:rsid w:val="00051738"/>
    <w:rsid w:val="0005242B"/>
    <w:rsid w:val="00052548"/>
    <w:rsid w:val="00060696"/>
    <w:rsid w:val="00067A67"/>
    <w:rsid w:val="00073774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D55B4"/>
    <w:rsid w:val="000E65F0"/>
    <w:rsid w:val="000F072C"/>
    <w:rsid w:val="000F2074"/>
    <w:rsid w:val="000F6743"/>
    <w:rsid w:val="001006C2"/>
    <w:rsid w:val="00101BE8"/>
    <w:rsid w:val="00103401"/>
    <w:rsid w:val="00103A44"/>
    <w:rsid w:val="00103D36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5989"/>
    <w:rsid w:val="002113B8"/>
    <w:rsid w:val="00215665"/>
    <w:rsid w:val="002163BB"/>
    <w:rsid w:val="0021792C"/>
    <w:rsid w:val="002240AB"/>
    <w:rsid w:val="00224CD0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90C"/>
    <w:rsid w:val="002C1243"/>
    <w:rsid w:val="002C1815"/>
    <w:rsid w:val="002C475E"/>
    <w:rsid w:val="002C6AD6"/>
    <w:rsid w:val="002D0412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57A66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267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36277"/>
    <w:rsid w:val="00536F43"/>
    <w:rsid w:val="005453F3"/>
    <w:rsid w:val="005510BA"/>
    <w:rsid w:val="005538C8"/>
    <w:rsid w:val="00554B4E"/>
    <w:rsid w:val="00556C02"/>
    <w:rsid w:val="00561BB2"/>
    <w:rsid w:val="00563249"/>
    <w:rsid w:val="00570A65"/>
    <w:rsid w:val="0057470D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D2562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4B8E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5E8A"/>
    <w:rsid w:val="00816F0C"/>
    <w:rsid w:val="0082211C"/>
    <w:rsid w:val="00824295"/>
    <w:rsid w:val="008266E0"/>
    <w:rsid w:val="00827A65"/>
    <w:rsid w:val="00830473"/>
    <w:rsid w:val="00831080"/>
    <w:rsid w:val="008313F3"/>
    <w:rsid w:val="008402F2"/>
    <w:rsid w:val="008405BB"/>
    <w:rsid w:val="0084564F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C7F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0C3F"/>
    <w:rsid w:val="009B341C"/>
    <w:rsid w:val="009B5747"/>
    <w:rsid w:val="009C0B81"/>
    <w:rsid w:val="009C3153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E53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54B4"/>
    <w:rsid w:val="00A76749"/>
    <w:rsid w:val="00A807C1"/>
    <w:rsid w:val="00A811C1"/>
    <w:rsid w:val="00A82658"/>
    <w:rsid w:val="00A83374"/>
    <w:rsid w:val="00A9397C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1C76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5BD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46F"/>
    <w:rsid w:val="00C670EE"/>
    <w:rsid w:val="00C67E3B"/>
    <w:rsid w:val="00C73E03"/>
    <w:rsid w:val="00C77B29"/>
    <w:rsid w:val="00C8718B"/>
    <w:rsid w:val="00C872E4"/>
    <w:rsid w:val="00C878D9"/>
    <w:rsid w:val="00C90311"/>
    <w:rsid w:val="00C91C26"/>
    <w:rsid w:val="00CA2BB2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A64AD"/>
    <w:rsid w:val="00EB001B"/>
    <w:rsid w:val="00EB3082"/>
    <w:rsid w:val="00EB6C33"/>
    <w:rsid w:val="00EB7E9A"/>
    <w:rsid w:val="00EC6F62"/>
    <w:rsid w:val="00ED6019"/>
    <w:rsid w:val="00ED7754"/>
    <w:rsid w:val="00ED7830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79C"/>
    <w:rsid w:val="00F46BD9"/>
    <w:rsid w:val="00F60BE0"/>
    <w:rsid w:val="00F6280E"/>
    <w:rsid w:val="00F63761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84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EA24A"/>
  <w15:docId w15:val="{0A76C402-A892-4481-94E6-CF834682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B4B8E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0C6425"/>
    <w:pPr>
      <w:keepNext/>
      <w:keepLines/>
      <w:numPr>
        <w:numId w:val="5"/>
      </w:numPr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76AF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576AF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6B4B8E"/>
    <w:pPr>
      <w:keepNext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57A66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6576A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3A19DC"/>
    <w:pPr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6576A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6576AF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82211C"/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Normal"/>
    <w:next w:val="BodyTextL25"/>
    <w:rsid w:val="00E859E3"/>
    <w:pPr>
      <w:keepNext/>
      <w:keepLines/>
      <w:spacing w:before="240" w:after="120"/>
      <w:outlineLvl w:val="0"/>
    </w:pPr>
    <w:rPr>
      <w:rFonts w:eastAsia="Times New Roman"/>
      <w:b/>
      <w:bCs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6B4B8E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pPr>
      <w:spacing w:before="60" w:after="60"/>
    </w:pPr>
    <w:rPr>
      <w:b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82211C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paragraph" w:customStyle="1" w:styleId="StepHead">
    <w:name w:val="Step Head"/>
    <w:basedOn w:val="Heading3"/>
    <w:next w:val="BodyTextL25"/>
    <w:qFormat/>
    <w:rsid w:val="006B4B8E"/>
    <w:pPr>
      <w:keepLines/>
      <w:numPr>
        <w:ilvl w:val="0"/>
        <w:numId w:val="0"/>
      </w:numPr>
    </w:pPr>
  </w:style>
  <w:style w:type="paragraph" w:customStyle="1" w:styleId="PartHead">
    <w:name w:val="Part Head"/>
    <w:basedOn w:val="Heading2"/>
    <w:next w:val="BodyTextL25"/>
    <w:qFormat/>
    <w:rsid w:val="006B4B8E"/>
    <w:pPr>
      <w:spacing w:before="240"/>
      <w:outlineLvl w:val="0"/>
    </w:pPr>
    <w:rPr>
      <w:b w:val="0"/>
      <w:sz w:val="28"/>
    </w:rPr>
  </w:style>
  <w:style w:type="character" w:styleId="PlaceholderText">
    <w:name w:val="Placeholder Text"/>
    <w:basedOn w:val="DefaultParagraphFont"/>
    <w:uiPriority w:val="99"/>
    <w:semiHidden/>
    <w:rsid w:val="00A811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FFCBE1D0AA416AB731935397B7B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4A05E-F142-4123-9D88-37641D13F71F}"/>
      </w:docPartPr>
      <w:docPartBody>
        <w:p w:rsidR="00075D66" w:rsidRDefault="007C7CF0">
          <w:r w:rsidRPr="00FF013B">
            <w:rPr>
              <w:rStyle w:val="PlaceholderText"/>
            </w:rPr>
            <w:t>[Title]</w:t>
          </w:r>
        </w:p>
      </w:docPartBody>
    </w:docPart>
    <w:docPart>
      <w:docPartPr>
        <w:name w:val="03F7069F201B48F08D7FFAECB29A8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B2009-3B53-4BAC-B962-EC0BBA43E9BC}"/>
      </w:docPartPr>
      <w:docPartBody>
        <w:p w:rsidR="00077B8E" w:rsidRDefault="00F77D3D">
          <w:r w:rsidRPr="00236E4C">
            <w:rPr>
              <w:rStyle w:val="PlaceholderText"/>
            </w:rPr>
            <w:t>[Title]</w:t>
          </w:r>
        </w:p>
      </w:docPartBody>
    </w:docPart>
    <w:docPart>
      <w:docPartPr>
        <w:name w:val="80D2AE4B965545B289E817004331D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AA0A4-74EF-4D07-9BAF-0836889ECC28}"/>
      </w:docPartPr>
      <w:docPartBody>
        <w:p w:rsidR="00077B8E" w:rsidRDefault="00F77D3D">
          <w:r w:rsidRPr="00236E4C">
            <w:rPr>
              <w:rStyle w:val="PlaceholderText"/>
            </w:rPr>
            <w:t>[Comments]</w:t>
          </w:r>
        </w:p>
      </w:docPartBody>
    </w:docPart>
    <w:docPart>
      <w:docPartPr>
        <w:name w:val="7C271B8FC426442CAB26322316E2C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2B85A-74F5-455F-A73E-1937F7D44D0B}"/>
      </w:docPartPr>
      <w:docPartBody>
        <w:p w:rsidR="00077B8E" w:rsidRDefault="00F77D3D">
          <w:r w:rsidRPr="00236E4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CF0"/>
    <w:rsid w:val="00075D66"/>
    <w:rsid w:val="00077B8E"/>
    <w:rsid w:val="00131892"/>
    <w:rsid w:val="002A00C6"/>
    <w:rsid w:val="00307D74"/>
    <w:rsid w:val="005003FD"/>
    <w:rsid w:val="005453F3"/>
    <w:rsid w:val="007C7CF0"/>
    <w:rsid w:val="009A2952"/>
    <w:rsid w:val="00BA4699"/>
    <w:rsid w:val="00F7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CF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7D3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E13D56-60A0-49D4-B05D-CD5400C8E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74</TotalTime>
  <Pages>7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Investigate BIOS or UEFI Settings</vt:lpstr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Investigate BIOS or UEFI Settings</dc:title>
  <dc:description>2015</dc:description>
  <cp:lastModifiedBy>Ryan Mangana</cp:lastModifiedBy>
  <cp:revision>2</cp:revision>
  <cp:lastPrinted>2019-07-20T19:18:00Z</cp:lastPrinted>
  <dcterms:created xsi:type="dcterms:W3CDTF">2019-07-12T23:26:00Z</dcterms:created>
  <dcterms:modified xsi:type="dcterms:W3CDTF">2026-07-30T15:02:00Z</dcterms:modified>
</cp:coreProperties>
</file>