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D714" w14:textId="77777777" w:rsidR="00861FE0" w:rsidRPr="00FB0C1A" w:rsidRDefault="00000000" w:rsidP="00861FE0">
      <w:pPr>
        <w:pStyle w:val="Title"/>
      </w:pPr>
      <w:sdt>
        <w:sdtPr>
          <w:rPr>
            <w:noProof/>
          </w:rPr>
          <w:alias w:val="Title"/>
          <w:tag w:val=""/>
          <w:id w:val="-761913002"/>
          <w:placeholder>
            <w:docPart w:val="50EAF3449AD74A20B599F43961C917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61FE0">
            <w:rPr>
              <w:noProof/>
            </w:rPr>
            <w:t>Lab</w:t>
          </w:r>
          <w:r w:rsidR="00861FE0" w:rsidRPr="002E54AC">
            <w:rPr>
              <w:noProof/>
            </w:rPr>
            <w:t xml:space="preserve"> - </w:t>
          </w:r>
          <w:r w:rsidR="00861FE0">
            <w:rPr>
              <w:noProof/>
            </w:rPr>
            <w:t>Research a Hardware Upgrade</w:t>
          </w:r>
        </w:sdtContent>
      </w:sdt>
    </w:p>
    <w:p w14:paraId="2196DFE0" w14:textId="77777777" w:rsidR="00861FE0" w:rsidRDefault="00861FE0" w:rsidP="00861FE0">
      <w:pPr>
        <w:pStyle w:val="Heading1"/>
        <w:numPr>
          <w:ilvl w:val="0"/>
          <w:numId w:val="3"/>
        </w:numPr>
      </w:pPr>
      <w:r>
        <w:t>Introduction</w:t>
      </w:r>
    </w:p>
    <w:p w14:paraId="34176466" w14:textId="77777777" w:rsidR="00861FE0" w:rsidRPr="002E54AC" w:rsidRDefault="00861FE0" w:rsidP="00861FE0">
      <w:pPr>
        <w:pStyle w:val="BodyTextL25"/>
      </w:pPr>
      <w:r>
        <w:t>U</w:t>
      </w:r>
      <w:r w:rsidRPr="002E54AC">
        <w:t xml:space="preserve">se the Internet, a newspaper, or a local store to gather information about hardware components. Your customer’s computer currently has </w:t>
      </w:r>
      <w:r>
        <w:t>one</w:t>
      </w:r>
      <w:r w:rsidRPr="002E54AC">
        <w:t xml:space="preserve"> </w:t>
      </w:r>
      <w:r>
        <w:t>m</w:t>
      </w:r>
      <w:r w:rsidRPr="002E54AC">
        <w:t>odule of 2 GB of RAM, a 500 GB hard disk drive, and a PCIe video adapter card with 256 MB of RAM. Your customer wants to be able to play advanced video games.</w:t>
      </w:r>
    </w:p>
    <w:p w14:paraId="00737699" w14:textId="6114589E" w:rsidR="00861FE0" w:rsidRDefault="00861FE0" w:rsidP="00861FE0">
      <w:pPr>
        <w:pStyle w:val="Heading1"/>
        <w:numPr>
          <w:ilvl w:val="0"/>
          <w:numId w:val="3"/>
        </w:numPr>
        <w:rPr>
          <w:noProof/>
        </w:rPr>
      </w:pPr>
      <w:r>
        <w:rPr>
          <w:noProof/>
        </w:rPr>
        <w:t>Instructions</w:t>
      </w:r>
      <w:r w:rsidR="001020F1">
        <w:rPr>
          <w:noProof/>
        </w:rPr>
        <w:tab/>
      </w:r>
      <w:r w:rsidR="001020F1">
        <w:rPr>
          <w:noProof/>
        </w:rPr>
        <w:tab/>
      </w:r>
    </w:p>
    <w:p w14:paraId="68998161" w14:textId="799B70D2" w:rsidR="00EC4B6E" w:rsidRPr="00EC4B6E" w:rsidRDefault="00861FE0" w:rsidP="00C4157B">
      <w:pPr>
        <w:pStyle w:val="Heading2"/>
        <w:rPr>
          <w:noProof/>
        </w:rPr>
      </w:pPr>
      <w:r>
        <w:rPr>
          <w:noProof/>
        </w:rPr>
        <w:t>Research memory options.</w:t>
      </w:r>
      <w:r w:rsidR="001020F1">
        <w:rPr>
          <w:noProof/>
        </w:rPr>
        <w:tab/>
      </w:r>
    </w:p>
    <w:p w14:paraId="6405501C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</w:t>
      </w:r>
      <w:r>
        <w:rPr>
          <w:noProof/>
        </w:rPr>
        <w:t>8</w:t>
      </w:r>
      <w:r w:rsidRPr="002E54AC">
        <w:rPr>
          <w:noProof/>
        </w:rPr>
        <w:t xml:space="preserve"> GB </w:t>
      </w:r>
      <w:r>
        <w:rPr>
          <w:noProof/>
        </w:rPr>
        <w:t>m</w:t>
      </w:r>
      <w:r w:rsidRPr="002E54AC">
        <w:rPr>
          <w:noProof/>
        </w:rPr>
        <w:t>odules of DDR</w:t>
      </w:r>
      <w:r>
        <w:rPr>
          <w:noProof/>
        </w:rPr>
        <w:t>3.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memory options table"/>
        <w:tblDescription w:val="This table is where you can list information about 2 different 8 GB modules of DDR3. Type your answers in the cells listed as &quot;blank&quot;."/>
      </w:tblPr>
      <w:tblGrid>
        <w:gridCol w:w="4572"/>
        <w:gridCol w:w="4245"/>
        <w:gridCol w:w="1257"/>
      </w:tblGrid>
      <w:tr w:rsidR="00861FE0" w14:paraId="54F5A303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</w:tcPr>
          <w:p w14:paraId="3ADF40BA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331" w:type="dxa"/>
          </w:tcPr>
          <w:p w14:paraId="21C2F165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1261" w:type="dxa"/>
          </w:tcPr>
          <w:p w14:paraId="4EB370A7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306362F9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6E7B9CF4" w14:textId="6980AA49" w:rsidR="007E1CDD" w:rsidRPr="001020F1" w:rsidRDefault="007E1CDD" w:rsidP="006A03BA">
            <w:pPr>
              <w:pStyle w:val="ConfigWindow"/>
              <w:rPr>
                <w:color w:val="000000" w:themeColor="text1"/>
              </w:rPr>
            </w:pPr>
            <w:r>
              <w:t>Blank</w:t>
            </w:r>
            <w:r w:rsidR="001020F1" w:rsidRPr="001020F1">
              <w:rPr>
                <w:rFonts w:eastAsia="Calibri"/>
                <w:i w:val="0"/>
                <w:color w:val="auto"/>
                <w:sz w:val="22"/>
                <w:szCs w:val="22"/>
              </w:rPr>
              <w:t xml:space="preserve"> </w:t>
            </w:r>
            <w:r w:rsidR="001020F1" w:rsidRPr="001020F1">
              <w:rPr>
                <w:b/>
                <w:bCs/>
                <w:color w:val="000000" w:themeColor="text1"/>
              </w:rPr>
              <w:t>Kingston KVR16N11/8 (8GB DDR3-1600)</w:t>
            </w:r>
          </w:p>
        </w:tc>
        <w:tc>
          <w:tcPr>
            <w:tcW w:w="4331" w:type="dxa"/>
            <w:shd w:val="clear" w:color="auto" w:fill="auto"/>
          </w:tcPr>
          <w:p w14:paraId="174127F1" w14:textId="3C4030F6" w:rsidR="00861FE0" w:rsidRPr="006A03BA" w:rsidRDefault="001020F1" w:rsidP="006A03BA">
            <w:pPr>
              <w:pStyle w:val="ConfigWindow"/>
              <w:rPr>
                <w:i w:val="0"/>
                <w:iCs/>
                <w:color w:val="000000" w:themeColor="text1"/>
              </w:rPr>
            </w:pPr>
            <w:r w:rsidRPr="006A03BA">
              <w:rPr>
                <w:i w:val="0"/>
                <w:iCs/>
                <w:color w:val="000000" w:themeColor="text1"/>
              </w:rPr>
              <w:t>8GB DDR3, 1600 MHz, Non-ECC, Desktop RAM</w:t>
            </w:r>
          </w:p>
        </w:tc>
        <w:tc>
          <w:tcPr>
            <w:tcW w:w="1261" w:type="dxa"/>
            <w:shd w:val="clear" w:color="auto" w:fill="auto"/>
          </w:tcPr>
          <w:p w14:paraId="39A60039" w14:textId="618759D2" w:rsidR="00861FE0" w:rsidRPr="006A03BA" w:rsidRDefault="006A03BA" w:rsidP="006A03BA">
            <w:pPr>
              <w:pStyle w:val="ConfigWindow"/>
            </w:pPr>
            <w:r w:rsidRPr="006A03BA">
              <w:rPr>
                <w:color w:val="000000" w:themeColor="text1"/>
              </w:rPr>
              <w:t>₱</w:t>
            </w:r>
            <w:r w:rsidR="001020F1" w:rsidRPr="006A03BA">
              <w:rPr>
                <w:color w:val="000000" w:themeColor="text1"/>
              </w:rPr>
              <w:t>2,860.00</w:t>
            </w:r>
          </w:p>
        </w:tc>
      </w:tr>
      <w:tr w:rsidR="00861FE0" w:rsidRPr="00CE7637" w14:paraId="0B3C0E40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6FD8C33F" w14:textId="3D878382" w:rsidR="00861FE0" w:rsidRPr="006A03BA" w:rsidRDefault="007E1CDD" w:rsidP="006A03BA">
            <w:pPr>
              <w:pStyle w:val="ConfigWindow"/>
              <w:rPr>
                <w:b/>
                <w:bCs/>
              </w:rPr>
            </w:pPr>
            <w:r w:rsidRPr="006A03BA">
              <w:rPr>
                <w:b/>
                <w:bCs/>
                <w:color w:val="000000" w:themeColor="text1"/>
              </w:rPr>
              <w:t>Blank</w:t>
            </w:r>
            <w:r w:rsidR="006A03BA" w:rsidRPr="006A03BA">
              <w:rPr>
                <w:rFonts w:eastAsia="Calibri"/>
                <w:b/>
                <w:bCs/>
                <w:i w:val="0"/>
                <w:color w:val="000000" w:themeColor="text1"/>
                <w:sz w:val="22"/>
                <w:szCs w:val="22"/>
              </w:rPr>
              <w:t xml:space="preserve"> </w:t>
            </w:r>
            <w:r w:rsidR="006A03BA" w:rsidRPr="006A03BA">
              <w:rPr>
                <w:b/>
                <w:bCs/>
                <w:color w:val="000000" w:themeColor="text1"/>
              </w:rPr>
              <w:t>Crucial CT102464BA160B (8GB DDR3-1600)</w:t>
            </w:r>
          </w:p>
        </w:tc>
        <w:tc>
          <w:tcPr>
            <w:tcW w:w="4331" w:type="dxa"/>
            <w:shd w:val="clear" w:color="auto" w:fill="auto"/>
          </w:tcPr>
          <w:p w14:paraId="69C72B17" w14:textId="39F88834" w:rsidR="00861FE0" w:rsidRPr="006A03BA" w:rsidRDefault="007E1CDD" w:rsidP="006A03BA">
            <w:pPr>
              <w:pStyle w:val="ConfigWindow"/>
              <w:rPr>
                <w:i w:val="0"/>
                <w:iCs/>
                <w:color w:val="000000" w:themeColor="text1"/>
              </w:rPr>
            </w:pPr>
            <w:r w:rsidRPr="006A03BA">
              <w:rPr>
                <w:i w:val="0"/>
                <w:iCs/>
                <w:color w:val="000000" w:themeColor="text1"/>
              </w:rPr>
              <w:t>Blank</w:t>
            </w:r>
            <w:r w:rsidR="006A03BA" w:rsidRPr="006A03BA">
              <w:rPr>
                <w:rFonts w:eastAsia="Calibri"/>
                <w:i w:val="0"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6A03BA" w:rsidRPr="006A03BA">
              <w:rPr>
                <w:i w:val="0"/>
                <w:iCs/>
                <w:color w:val="000000" w:themeColor="text1"/>
              </w:rPr>
              <w:t>Crucial CT102464BA160B (8GB DDR3-1600)</w:t>
            </w:r>
          </w:p>
        </w:tc>
        <w:tc>
          <w:tcPr>
            <w:tcW w:w="1261" w:type="dxa"/>
            <w:shd w:val="clear" w:color="auto" w:fill="auto"/>
          </w:tcPr>
          <w:p w14:paraId="18CCFE14" w14:textId="120730EF" w:rsidR="00861FE0" w:rsidRPr="007E1CDD" w:rsidRDefault="006A03BA" w:rsidP="006A03BA">
            <w:pPr>
              <w:pStyle w:val="ConfigWindow"/>
            </w:pPr>
            <w:r w:rsidRPr="006A03BA">
              <w:rPr>
                <w:color w:val="000000" w:themeColor="text1"/>
              </w:rPr>
              <w:t>₱</w:t>
            </w:r>
            <w:r>
              <w:rPr>
                <w:color w:val="000000" w:themeColor="text1"/>
              </w:rPr>
              <w:t>1</w:t>
            </w:r>
            <w:r w:rsidRPr="006A03BA">
              <w:rPr>
                <w:color w:val="000000" w:themeColor="text1"/>
              </w:rPr>
              <w:t>,849</w:t>
            </w:r>
          </w:p>
        </w:tc>
      </w:tr>
    </w:tbl>
    <w:p w14:paraId="19FB5D95" w14:textId="77777777" w:rsidR="008C54DE" w:rsidRDefault="008C54DE" w:rsidP="00E222D2">
      <w:pPr>
        <w:pStyle w:val="Heading3"/>
        <w:rPr>
          <w:noProof/>
        </w:rPr>
      </w:pPr>
      <w:r>
        <w:rPr>
          <w:noProof/>
        </w:rPr>
        <w:t>Question:</w:t>
      </w:r>
    </w:p>
    <w:p w14:paraId="5B41D6AC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RAM would you select? Be prepared to discuss your decisions regarding the RAM you select.</w:t>
      </w:r>
    </w:p>
    <w:p w14:paraId="07D57182" w14:textId="1203E00D" w:rsidR="00861FE0" w:rsidRPr="002E54AC" w:rsidRDefault="006A03BA" w:rsidP="008C54DE">
      <w:pPr>
        <w:pStyle w:val="AnswerLineL25"/>
        <w:rPr>
          <w:noProof/>
        </w:rPr>
      </w:pPr>
      <w:r w:rsidRPr="006A03BA">
        <w:rPr>
          <w:noProof/>
        </w:rPr>
        <w:t xml:space="preserve">I would choose the </w:t>
      </w:r>
      <w:r w:rsidRPr="006A03BA">
        <w:rPr>
          <w:bCs/>
          <w:noProof/>
        </w:rPr>
        <w:t>Kingston KVR16N11/8</w:t>
      </w:r>
      <w:r w:rsidRPr="006A03BA">
        <w:rPr>
          <w:noProof/>
        </w:rPr>
        <w:t xml:space="preserve"> because Kingston is a reliable brand, it is compatible with most DDR3 motherboards, performs well for gaming</w:t>
      </w:r>
      <w:r>
        <w:rPr>
          <w:noProof/>
        </w:rPr>
        <w:t>.</w:t>
      </w:r>
    </w:p>
    <w:p w14:paraId="227046B8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t>Research hard disk drive options.</w:t>
      </w:r>
    </w:p>
    <w:p w14:paraId="4855C70D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</w:t>
      </w:r>
      <w:r>
        <w:rPr>
          <w:noProof/>
        </w:rPr>
        <w:t>a</w:t>
      </w:r>
      <w:r w:rsidRPr="002E54AC">
        <w:rPr>
          <w:noProof/>
        </w:rPr>
        <w:t xml:space="preserve"> </w:t>
      </w:r>
      <w:r>
        <w:rPr>
          <w:noProof/>
        </w:rPr>
        <w:t>3</w:t>
      </w:r>
      <w:r w:rsidRPr="002E54AC">
        <w:rPr>
          <w:noProof/>
        </w:rPr>
        <w:t xml:space="preserve"> TB 7200 rpm SATA 3 hard disk driv</w:t>
      </w:r>
      <w:r>
        <w:rPr>
          <w:noProof/>
        </w:rPr>
        <w:t>e and a 500GB or 1TB solid state drive (SSD).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hard disk options table"/>
        <w:tblDescription w:val="This table is where you can list information about different types of hard disk drives. Type your answers in the cells listed as &quot;blank&quot;."/>
      </w:tblPr>
      <w:tblGrid>
        <w:gridCol w:w="3460"/>
        <w:gridCol w:w="3569"/>
        <w:gridCol w:w="2793"/>
      </w:tblGrid>
      <w:tr w:rsidR="00861FE0" w:rsidRPr="00CE7637" w14:paraId="062BD5E5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</w:tcPr>
          <w:p w14:paraId="1DC21F22" w14:textId="77777777" w:rsidR="00861FE0" w:rsidRPr="0033044C" w:rsidRDefault="00861FE0" w:rsidP="00283585">
            <w:pPr>
              <w:pStyle w:val="TableHeading"/>
            </w:pPr>
            <w:r w:rsidRPr="0033044C">
              <w:t>Brand and Model Number</w:t>
            </w:r>
          </w:p>
        </w:tc>
        <w:tc>
          <w:tcPr>
            <w:tcW w:w="3569" w:type="dxa"/>
          </w:tcPr>
          <w:p w14:paraId="3B3113EC" w14:textId="77777777" w:rsidR="00861FE0" w:rsidRPr="00B4590A" w:rsidRDefault="00861FE0" w:rsidP="00283585">
            <w:pPr>
              <w:pStyle w:val="TableHeading"/>
            </w:pPr>
            <w:r w:rsidRPr="00B4590A">
              <w:t>Features</w:t>
            </w:r>
          </w:p>
        </w:tc>
        <w:tc>
          <w:tcPr>
            <w:tcW w:w="2793" w:type="dxa"/>
          </w:tcPr>
          <w:p w14:paraId="64D623E4" w14:textId="77777777" w:rsidR="00861FE0" w:rsidRPr="00B4590A" w:rsidRDefault="00861FE0" w:rsidP="00283585">
            <w:pPr>
              <w:pStyle w:val="TableHeading"/>
            </w:pPr>
            <w:r w:rsidRPr="00B4590A">
              <w:t>Cost</w:t>
            </w:r>
          </w:p>
        </w:tc>
      </w:tr>
      <w:tr w:rsidR="00861FE0" w:rsidRPr="00CE7637" w14:paraId="2550C574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</w:tcPr>
          <w:p w14:paraId="5AB97387" w14:textId="7235B900" w:rsidR="00861FE0" w:rsidRPr="006A03BA" w:rsidRDefault="006A03BA" w:rsidP="006A03BA">
            <w:pPr>
              <w:pStyle w:val="ConfigWindow"/>
              <w:rPr>
                <w:b/>
                <w:bCs/>
                <w:color w:val="000000" w:themeColor="text1"/>
              </w:rPr>
            </w:pPr>
            <w:r w:rsidRPr="006A03BA">
              <w:rPr>
                <w:b/>
                <w:bCs/>
                <w:color w:val="000000" w:themeColor="text1"/>
              </w:rPr>
              <w:t xml:space="preserve">Seagate </w:t>
            </w:r>
            <w:proofErr w:type="spellStart"/>
            <w:r w:rsidRPr="006A03BA">
              <w:rPr>
                <w:b/>
                <w:bCs/>
                <w:color w:val="000000" w:themeColor="text1"/>
              </w:rPr>
              <w:t>BarraCuda</w:t>
            </w:r>
            <w:proofErr w:type="spellEnd"/>
            <w:r w:rsidRPr="006A03BA">
              <w:rPr>
                <w:b/>
                <w:bCs/>
                <w:color w:val="000000" w:themeColor="text1"/>
              </w:rPr>
              <w:t xml:space="preserve"> ST3000DM007</w:t>
            </w:r>
          </w:p>
        </w:tc>
        <w:tc>
          <w:tcPr>
            <w:tcW w:w="3569" w:type="dxa"/>
            <w:shd w:val="clear" w:color="auto" w:fill="auto"/>
          </w:tcPr>
          <w:p w14:paraId="1791EADF" w14:textId="6B6F2673" w:rsidR="00861FE0" w:rsidRPr="006A03BA" w:rsidRDefault="006A03BA" w:rsidP="006A03BA">
            <w:pPr>
              <w:pStyle w:val="ConfigWindow"/>
              <w:rPr>
                <w:color w:val="000000" w:themeColor="text1"/>
              </w:rPr>
            </w:pPr>
            <w:r w:rsidRPr="006A03BA">
              <w:rPr>
                <w:color w:val="000000" w:themeColor="text1"/>
              </w:rPr>
              <w:t>TB, 7200 RPM, SATA III, 256MB Cache3TB, 7200 RPM, SATA III, 256MB Cache</w:t>
            </w:r>
          </w:p>
        </w:tc>
        <w:tc>
          <w:tcPr>
            <w:tcW w:w="2793" w:type="dxa"/>
            <w:shd w:val="clear" w:color="auto" w:fill="auto"/>
          </w:tcPr>
          <w:p w14:paraId="53EC24E8" w14:textId="1AEBAF28" w:rsidR="00861FE0" w:rsidRPr="007E1CDD" w:rsidRDefault="006A03BA" w:rsidP="006A03BA">
            <w:pPr>
              <w:pStyle w:val="ConfigWindow"/>
            </w:pPr>
            <w:r w:rsidRPr="006A03BA">
              <w:rPr>
                <w:color w:val="000000" w:themeColor="text1"/>
              </w:rPr>
              <w:t>₱</w:t>
            </w:r>
            <w:r>
              <w:rPr>
                <w:color w:val="000000" w:themeColor="text1"/>
              </w:rPr>
              <w:t>4,586</w:t>
            </w:r>
          </w:p>
        </w:tc>
      </w:tr>
      <w:tr w:rsidR="00861FE0" w:rsidRPr="00CE7637" w14:paraId="78594034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</w:tcPr>
          <w:p w14:paraId="26B3BF92" w14:textId="7B2CC6F6" w:rsidR="00861FE0" w:rsidRPr="006A03BA" w:rsidRDefault="006A03BA" w:rsidP="006A03BA">
            <w:pPr>
              <w:pStyle w:val="ConfigWindow"/>
              <w:rPr>
                <w:b/>
                <w:bCs/>
              </w:rPr>
            </w:pPr>
            <w:r w:rsidRPr="006A03BA">
              <w:rPr>
                <w:b/>
                <w:bCs/>
                <w:color w:val="000000" w:themeColor="text1"/>
              </w:rPr>
              <w:t>Samsung 870 EVO 1TB SSD</w:t>
            </w:r>
          </w:p>
        </w:tc>
        <w:tc>
          <w:tcPr>
            <w:tcW w:w="3569" w:type="dxa"/>
            <w:shd w:val="clear" w:color="auto" w:fill="auto"/>
          </w:tcPr>
          <w:p w14:paraId="0086C0FA" w14:textId="77777777" w:rsidR="006A03BA" w:rsidRPr="006A03BA" w:rsidRDefault="006A03BA" w:rsidP="006A03BA">
            <w:pPr>
              <w:pStyle w:val="ConfigWindow"/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39"/>
            </w:tblGrid>
            <w:tr w:rsidR="006A03BA" w:rsidRPr="006A03BA" w14:paraId="1211EEB2" w14:textId="77777777" w:rsidTr="006A03BA">
              <w:trPr>
                <w:trHeight w:val="79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5DCBC" w14:textId="77777777" w:rsidR="006A03BA" w:rsidRPr="006A03BA" w:rsidRDefault="006A03BA" w:rsidP="006A03BA">
                  <w:pPr>
                    <w:pStyle w:val="ConfigWindow"/>
                    <w:jc w:val="center"/>
                    <w:rPr>
                      <w:color w:val="000000" w:themeColor="text1"/>
                    </w:rPr>
                  </w:pPr>
                  <w:r w:rsidRPr="006A03BA">
                    <w:rPr>
                      <w:color w:val="000000" w:themeColor="text1"/>
                    </w:rPr>
                    <w:t>1TB SSD, SATA III, Up to 560 MB/s Read Speed</w:t>
                  </w:r>
                </w:p>
              </w:tc>
            </w:tr>
          </w:tbl>
          <w:p w14:paraId="58C90201" w14:textId="32C7CA44" w:rsidR="00861FE0" w:rsidRPr="007E1CDD" w:rsidRDefault="00861FE0" w:rsidP="007E1CDD">
            <w:pPr>
              <w:pStyle w:val="ConfigWindow"/>
              <w:jc w:val="left"/>
            </w:pPr>
          </w:p>
        </w:tc>
        <w:tc>
          <w:tcPr>
            <w:tcW w:w="2793" w:type="dxa"/>
            <w:shd w:val="clear" w:color="auto" w:fill="auto"/>
          </w:tcPr>
          <w:p w14:paraId="325EC285" w14:textId="32A37D05" w:rsidR="00861FE0" w:rsidRPr="006A03BA" w:rsidRDefault="006A03BA" w:rsidP="006A03BA">
            <w:pPr>
              <w:pStyle w:val="ConfigWindow"/>
              <w:rPr>
                <w:color w:val="000000" w:themeColor="text1"/>
              </w:rPr>
            </w:pPr>
            <w:r w:rsidRPr="006A03BA">
              <w:rPr>
                <w:color w:val="000000" w:themeColor="text1"/>
              </w:rPr>
              <w:t>₱</w:t>
            </w:r>
            <w:r>
              <w:rPr>
                <w:color w:val="000000" w:themeColor="text1"/>
              </w:rPr>
              <w:t>3,783</w:t>
            </w:r>
          </w:p>
        </w:tc>
      </w:tr>
    </w:tbl>
    <w:p w14:paraId="13010D92" w14:textId="77777777" w:rsidR="008C54DE" w:rsidRDefault="007E1CDD" w:rsidP="00294A88">
      <w:pPr>
        <w:pStyle w:val="Heading3"/>
        <w:rPr>
          <w:noProof/>
        </w:rPr>
      </w:pPr>
      <w:r>
        <w:rPr>
          <w:noProof/>
        </w:rPr>
        <w:t>Question</w:t>
      </w:r>
      <w:r w:rsidR="008C54DE">
        <w:rPr>
          <w:noProof/>
        </w:rPr>
        <w:t>:</w:t>
      </w:r>
    </w:p>
    <w:p w14:paraId="2A724520" w14:textId="77777777" w:rsidR="00861FE0" w:rsidRPr="002E54AC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hard disk drive would you select? Be prepared to discuss your decisions regarding the hard disk drive you select.</w:t>
      </w:r>
    </w:p>
    <w:p w14:paraId="7CD2A11B" w14:textId="7A0CCEB5" w:rsidR="00861FE0" w:rsidRPr="002E54AC" w:rsidRDefault="00D106CC" w:rsidP="008C54DE">
      <w:pPr>
        <w:pStyle w:val="AnswerLineL25"/>
        <w:rPr>
          <w:noProof/>
        </w:rPr>
      </w:pPr>
      <w:r w:rsidRPr="00D106CC">
        <w:rPr>
          <w:noProof/>
        </w:rPr>
        <w:t xml:space="preserve">I would choose the </w:t>
      </w:r>
      <w:r w:rsidRPr="00D106CC">
        <w:rPr>
          <w:bCs/>
          <w:noProof/>
        </w:rPr>
        <w:t>Samsung 870 EVO 1TB SSD</w:t>
      </w:r>
      <w:r w:rsidRPr="00D106CC">
        <w:rPr>
          <w:noProof/>
        </w:rPr>
        <w:t xml:space="preserve"> because SSDs are much faster than traditional hard drives. Games load quicker, Windows boots faster, and overall system performance is greatly </w:t>
      </w:r>
      <w:r w:rsidRPr="00D106CC">
        <w:rPr>
          <w:noProof/>
        </w:rPr>
        <w:lastRenderedPageBreak/>
        <w:t>improved</w:t>
      </w:r>
      <w:r w:rsidR="008C54DE">
        <w:rPr>
          <w:noProof/>
        </w:rPr>
        <w:t>.</w:t>
      </w:r>
      <w:r>
        <w:rPr>
          <w:noProof/>
        </w:rPr>
        <w:br/>
      </w:r>
    </w:p>
    <w:p w14:paraId="377B89C3" w14:textId="77777777" w:rsidR="00861FE0" w:rsidRDefault="00861FE0" w:rsidP="00E222D2">
      <w:pPr>
        <w:pStyle w:val="Heading2"/>
        <w:rPr>
          <w:noProof/>
        </w:rPr>
      </w:pPr>
      <w:r>
        <w:rPr>
          <w:noProof/>
        </w:rPr>
        <w:t>Research video adapter card options.</w:t>
      </w:r>
    </w:p>
    <w:p w14:paraId="1960C88C" w14:textId="77777777" w:rsidR="00861FE0" w:rsidRDefault="00861FE0" w:rsidP="00861FE0">
      <w:pPr>
        <w:pStyle w:val="BodyTextL25"/>
        <w:keepNext/>
        <w:rPr>
          <w:noProof/>
        </w:rPr>
      </w:pPr>
      <w:r w:rsidRPr="002E54AC">
        <w:rPr>
          <w:noProof/>
        </w:rPr>
        <w:t xml:space="preserve">Shop around, and in the table below list the </w:t>
      </w:r>
      <w:r w:rsidRPr="002E54AC">
        <w:t>brand, model number,</w:t>
      </w:r>
      <w:r w:rsidRPr="002E54AC">
        <w:rPr>
          <w:noProof/>
        </w:rPr>
        <w:t xml:space="preserve"> features, and cost for two different PCIe video adapter cards with </w:t>
      </w:r>
      <w:r>
        <w:rPr>
          <w:noProof/>
        </w:rPr>
        <w:t xml:space="preserve">at least </w:t>
      </w:r>
      <w:r w:rsidRPr="002E54AC">
        <w:rPr>
          <w:noProof/>
        </w:rPr>
        <w:t>1 GB</w:t>
      </w:r>
      <w:r>
        <w:rPr>
          <w:noProof/>
        </w:rPr>
        <w:t xml:space="preserve"> of</w:t>
      </w:r>
      <w:r w:rsidRPr="002E54AC">
        <w:rPr>
          <w:noProof/>
        </w:rPr>
        <w:t xml:space="preserve"> RAM.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video card options table"/>
        <w:tblDescription w:val="This table is where you can list the information about video adapter card. Type your answers in the cells listed as &quot;blank&quot;."/>
      </w:tblPr>
      <w:tblGrid>
        <w:gridCol w:w="2967"/>
        <w:gridCol w:w="4503"/>
        <w:gridCol w:w="2172"/>
      </w:tblGrid>
      <w:tr w:rsidR="00861FE0" w14:paraId="31017537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</w:tcPr>
          <w:p w14:paraId="30FA5A02" w14:textId="77777777" w:rsidR="00861FE0" w:rsidRPr="005E6335" w:rsidRDefault="00861FE0" w:rsidP="00283585">
            <w:pPr>
              <w:pStyle w:val="TableHeading"/>
            </w:pPr>
            <w:r w:rsidRPr="005E6335">
              <w:t>Brand and Model Number</w:t>
            </w:r>
          </w:p>
        </w:tc>
        <w:tc>
          <w:tcPr>
            <w:tcW w:w="4503" w:type="dxa"/>
          </w:tcPr>
          <w:p w14:paraId="0F5BCC95" w14:textId="77777777" w:rsidR="00861FE0" w:rsidRPr="005E6335" w:rsidRDefault="00861FE0" w:rsidP="00283585">
            <w:pPr>
              <w:pStyle w:val="TableHeading"/>
            </w:pPr>
            <w:r w:rsidRPr="005E6335">
              <w:t>Features</w:t>
            </w:r>
          </w:p>
        </w:tc>
        <w:tc>
          <w:tcPr>
            <w:tcW w:w="2172" w:type="dxa"/>
          </w:tcPr>
          <w:p w14:paraId="4FC4190A" w14:textId="77777777" w:rsidR="00861FE0" w:rsidRPr="005E6335" w:rsidRDefault="00861FE0" w:rsidP="00283585">
            <w:pPr>
              <w:pStyle w:val="TableHeading"/>
            </w:pPr>
            <w:r w:rsidRPr="005E6335">
              <w:t>Cost</w:t>
            </w:r>
          </w:p>
        </w:tc>
      </w:tr>
      <w:tr w:rsidR="00861FE0" w:rsidRPr="00CE7637" w14:paraId="6E1DE5D7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1FFA9DFE" w14:textId="1595ECB2" w:rsidR="00861FE0" w:rsidRPr="00D106CC" w:rsidRDefault="00D106CC" w:rsidP="00D106CC">
            <w:pPr>
              <w:pStyle w:val="ConfigWindow"/>
              <w:rPr>
                <w:b/>
                <w:bCs/>
                <w:color w:val="000000" w:themeColor="text1"/>
              </w:rPr>
            </w:pPr>
            <w:r w:rsidRPr="00D106CC">
              <w:rPr>
                <w:b/>
                <w:bCs/>
                <w:color w:val="000000" w:themeColor="text1"/>
              </w:rPr>
              <w:t>ASUS GeForce GTX 1050 Ti 4GB</w:t>
            </w:r>
          </w:p>
        </w:tc>
        <w:tc>
          <w:tcPr>
            <w:tcW w:w="4503" w:type="dxa"/>
            <w:shd w:val="clear" w:color="auto" w:fill="auto"/>
          </w:tcPr>
          <w:p w14:paraId="6C8BD909" w14:textId="3203A129" w:rsidR="00861FE0" w:rsidRPr="007E1CDD" w:rsidRDefault="00D106CC" w:rsidP="00D106CC">
            <w:pPr>
              <w:pStyle w:val="ConfigWindow"/>
            </w:pPr>
            <w:r w:rsidRPr="00D106CC">
              <w:rPr>
                <w:color w:val="000000" w:themeColor="text1"/>
              </w:rPr>
              <w:t>PCIe, 4GB GDDR5, DirectX 12, HDMI/DP/DVI</w:t>
            </w:r>
          </w:p>
        </w:tc>
        <w:tc>
          <w:tcPr>
            <w:tcW w:w="2172" w:type="dxa"/>
            <w:shd w:val="clear" w:color="auto" w:fill="auto"/>
          </w:tcPr>
          <w:p w14:paraId="4C121E36" w14:textId="75507293" w:rsidR="00861FE0" w:rsidRPr="00D106CC" w:rsidRDefault="00D106CC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D106CC">
              <w:rPr>
                <w:color w:val="000000" w:themeColor="text1"/>
              </w:rPr>
              <w:t>₱</w:t>
            </w:r>
            <w:r>
              <w:rPr>
                <w:color w:val="000000" w:themeColor="text1"/>
              </w:rPr>
              <w:t>10,164</w:t>
            </w:r>
          </w:p>
        </w:tc>
      </w:tr>
      <w:tr w:rsidR="00861FE0" w:rsidRPr="00CE7637" w14:paraId="7EAFA2D8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0C075C59" w14:textId="3BBA4C69" w:rsidR="00861FE0" w:rsidRPr="00D106CC" w:rsidRDefault="00D106CC" w:rsidP="00D106CC">
            <w:pPr>
              <w:pStyle w:val="ConfigWindow"/>
              <w:rPr>
                <w:b/>
                <w:bCs/>
              </w:rPr>
            </w:pPr>
            <w:r w:rsidRPr="00D106CC">
              <w:rPr>
                <w:b/>
                <w:bCs/>
                <w:color w:val="000000" w:themeColor="text1"/>
              </w:rPr>
              <w:t>A</w:t>
            </w:r>
            <w:r w:rsidRPr="00D106CC">
              <w:rPr>
                <w:b/>
                <w:bCs/>
                <w:color w:val="000000" w:themeColor="text1"/>
              </w:rPr>
              <w:t>MSI Radeon RX 560 4GT LP OC</w:t>
            </w:r>
          </w:p>
        </w:tc>
        <w:tc>
          <w:tcPr>
            <w:tcW w:w="4503" w:type="dxa"/>
            <w:shd w:val="clear" w:color="auto" w:fill="auto"/>
          </w:tcPr>
          <w:p w14:paraId="116E83E6" w14:textId="3AA43646" w:rsidR="00861FE0" w:rsidRPr="00D106CC" w:rsidRDefault="00D106CC" w:rsidP="00D106CC">
            <w:pPr>
              <w:pStyle w:val="ConfigWindow"/>
              <w:rPr>
                <w:color w:val="000000" w:themeColor="text1"/>
              </w:rPr>
            </w:pPr>
            <w:r w:rsidRPr="00D106CC">
              <w:rPr>
                <w:color w:val="000000" w:themeColor="text1"/>
              </w:rPr>
              <w:t>PCIe, 4GB GDDR5, DirectX 12, HDMI/DisplayPort</w:t>
            </w:r>
          </w:p>
        </w:tc>
        <w:tc>
          <w:tcPr>
            <w:tcW w:w="2172" w:type="dxa"/>
            <w:shd w:val="clear" w:color="auto" w:fill="auto"/>
          </w:tcPr>
          <w:p w14:paraId="57C6BF8F" w14:textId="0767C533" w:rsidR="00861FE0" w:rsidRPr="00D106CC" w:rsidRDefault="00D106CC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D106CC">
              <w:rPr>
                <w:color w:val="000000" w:themeColor="text1"/>
              </w:rPr>
              <w:t>₱5,995</w:t>
            </w:r>
          </w:p>
        </w:tc>
      </w:tr>
    </w:tbl>
    <w:p w14:paraId="330726C4" w14:textId="77777777" w:rsidR="008C54DE" w:rsidRDefault="008C54DE" w:rsidP="00294A88">
      <w:pPr>
        <w:pStyle w:val="Heading3"/>
        <w:rPr>
          <w:noProof/>
        </w:rPr>
      </w:pPr>
      <w:r>
        <w:rPr>
          <w:noProof/>
        </w:rPr>
        <w:t>Question:</w:t>
      </w:r>
    </w:p>
    <w:p w14:paraId="3466EF11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video adapter card would you select? Be prepared to discuss your decisions regarding the video adapter card you select.</w:t>
      </w:r>
    </w:p>
    <w:p w14:paraId="6BEE2C0D" w14:textId="3ADAE38E" w:rsidR="008C54DE" w:rsidRPr="002E54AC" w:rsidRDefault="00D106CC" w:rsidP="008C54DE">
      <w:pPr>
        <w:pStyle w:val="AnswerLineL25"/>
        <w:rPr>
          <w:noProof/>
        </w:rPr>
      </w:pPr>
      <w:r>
        <w:rPr>
          <w:noProof/>
        </w:rPr>
        <w:t xml:space="preserve">I </w:t>
      </w:r>
      <w:r w:rsidRPr="00D106CC">
        <w:rPr>
          <w:noProof/>
        </w:rPr>
        <w:t xml:space="preserve">would choose the </w:t>
      </w:r>
      <w:r w:rsidRPr="00D106CC">
        <w:rPr>
          <w:bCs/>
          <w:noProof/>
        </w:rPr>
        <w:t>ASUS GeForce GTX 1050 Ti 4GB</w:t>
      </w:r>
      <w:r w:rsidRPr="00D106CC">
        <w:rPr>
          <w:noProof/>
        </w:rPr>
        <w:t xml:space="preserve"> because it provides better gaming performance, supports modern games, consumes less power, and has excellent driver support.</w:t>
      </w:r>
    </w:p>
    <w:p w14:paraId="2B1CD680" w14:textId="77777777" w:rsidR="002A4F72" w:rsidRPr="002A4F72" w:rsidRDefault="002A4F72" w:rsidP="002A4F72">
      <w:pPr>
        <w:pStyle w:val="ConfigWindow"/>
      </w:pPr>
      <w:r>
        <w:t>End of Document</w:t>
      </w:r>
    </w:p>
    <w:sectPr w:rsidR="002A4F72" w:rsidRPr="002A4F72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6727" w14:textId="77777777" w:rsidR="00444385" w:rsidRDefault="00444385" w:rsidP="00710659">
      <w:pPr>
        <w:spacing w:after="0" w:line="240" w:lineRule="auto"/>
      </w:pPr>
      <w:r>
        <w:separator/>
      </w:r>
    </w:p>
    <w:p w14:paraId="336BE94F" w14:textId="77777777" w:rsidR="00444385" w:rsidRDefault="00444385"/>
  </w:endnote>
  <w:endnote w:type="continuationSeparator" w:id="0">
    <w:p w14:paraId="7BD664E2" w14:textId="77777777" w:rsidR="00444385" w:rsidRDefault="00444385" w:rsidP="00710659">
      <w:pPr>
        <w:spacing w:after="0" w:line="240" w:lineRule="auto"/>
      </w:pPr>
      <w:r>
        <w:continuationSeparator/>
      </w:r>
    </w:p>
    <w:p w14:paraId="6AE930BA" w14:textId="77777777" w:rsidR="00444385" w:rsidRDefault="004443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D727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523941377"/>
        <w:placeholder>
          <w:docPart w:val="2750D10F34074C47BB3D9DD6EDC3E854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1020F1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B371" w14:textId="7777777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1893028453"/>
        <w:placeholder>
          <w:docPart w:val="89B63803DAAE429AAE3E87BAFC49D9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1020F1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72EE" w14:textId="77777777" w:rsidR="00444385" w:rsidRDefault="00444385" w:rsidP="00710659">
      <w:pPr>
        <w:spacing w:after="0" w:line="240" w:lineRule="auto"/>
      </w:pPr>
      <w:r>
        <w:separator/>
      </w:r>
    </w:p>
    <w:p w14:paraId="7B09BFEB" w14:textId="77777777" w:rsidR="00444385" w:rsidRDefault="00444385"/>
  </w:footnote>
  <w:footnote w:type="continuationSeparator" w:id="0">
    <w:p w14:paraId="6DC07615" w14:textId="77777777" w:rsidR="00444385" w:rsidRDefault="00444385" w:rsidP="00710659">
      <w:pPr>
        <w:spacing w:after="0" w:line="240" w:lineRule="auto"/>
      </w:pPr>
      <w:r>
        <w:continuationSeparator/>
      </w:r>
    </w:p>
    <w:p w14:paraId="0B7EFD77" w14:textId="77777777" w:rsidR="00444385" w:rsidRDefault="004443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"/>
      <w:id w:val="1709459103"/>
      <w:placeholder>
        <w:docPart w:val="98BEE28186EA41FB982E8464A0EE473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D7DD88B" w14:textId="77777777" w:rsidR="00926CB2" w:rsidRDefault="008E4468" w:rsidP="008402F2">
        <w:pPr>
          <w:pStyle w:val="PageHead"/>
        </w:pPr>
        <w:r>
          <w:rPr>
            <w:noProof/>
          </w:rPr>
          <w:t>Lab - Research a Hardware Upgrade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E61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F07590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E32E18B4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540359896">
    <w:abstractNumId w:val="8"/>
  </w:num>
  <w:num w:numId="2" w16cid:durableId="99171613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78075409">
    <w:abstractNumId w:val="2"/>
  </w:num>
  <w:num w:numId="4" w16cid:durableId="761608261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07797336">
    <w:abstractNumId w:val="4"/>
  </w:num>
  <w:num w:numId="6" w16cid:durableId="883367559">
    <w:abstractNumId w:val="0"/>
  </w:num>
  <w:num w:numId="7" w16cid:durableId="1163159236">
    <w:abstractNumId w:val="1"/>
  </w:num>
  <w:num w:numId="8" w16cid:durableId="783961597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52444826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618151203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1997687050">
    <w:abstractNumId w:val="6"/>
  </w:num>
  <w:num w:numId="12" w16cid:durableId="510267341">
    <w:abstractNumId w:val="7"/>
  </w:num>
  <w:num w:numId="13" w16cid:durableId="76692792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E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1F0"/>
    <w:rsid w:val="00050BA4"/>
    <w:rsid w:val="00051738"/>
    <w:rsid w:val="0005242B"/>
    <w:rsid w:val="00052548"/>
    <w:rsid w:val="00060696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D55B4"/>
    <w:rsid w:val="000E65F0"/>
    <w:rsid w:val="000F072C"/>
    <w:rsid w:val="000F2074"/>
    <w:rsid w:val="000F6743"/>
    <w:rsid w:val="001006C2"/>
    <w:rsid w:val="00101BE8"/>
    <w:rsid w:val="001020F1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D4F"/>
    <w:rsid w:val="00186CE1"/>
    <w:rsid w:val="00191F00"/>
    <w:rsid w:val="00192F12"/>
    <w:rsid w:val="00193A75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A7DED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A88"/>
    <w:rsid w:val="00294C8F"/>
    <w:rsid w:val="002A0B2E"/>
    <w:rsid w:val="002A0DC1"/>
    <w:rsid w:val="002A4F72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4991"/>
    <w:rsid w:val="00372299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2BA"/>
    <w:rsid w:val="00443ACE"/>
    <w:rsid w:val="00444217"/>
    <w:rsid w:val="00444385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6D99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6858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3E18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03BA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CDD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42DB"/>
    <w:rsid w:val="0084564F"/>
    <w:rsid w:val="00846494"/>
    <w:rsid w:val="00847B20"/>
    <w:rsid w:val="008509D3"/>
    <w:rsid w:val="00853418"/>
    <w:rsid w:val="00857CF6"/>
    <w:rsid w:val="008610ED"/>
    <w:rsid w:val="00861C6A"/>
    <w:rsid w:val="00861FE0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750"/>
    <w:rsid w:val="008B68E7"/>
    <w:rsid w:val="008B7FFD"/>
    <w:rsid w:val="008C286A"/>
    <w:rsid w:val="008C2920"/>
    <w:rsid w:val="008C4307"/>
    <w:rsid w:val="008C54DE"/>
    <w:rsid w:val="008D1675"/>
    <w:rsid w:val="008D23DF"/>
    <w:rsid w:val="008D73BF"/>
    <w:rsid w:val="008D7F09"/>
    <w:rsid w:val="008E00D5"/>
    <w:rsid w:val="008E4468"/>
    <w:rsid w:val="008E5B64"/>
    <w:rsid w:val="008E7DAA"/>
    <w:rsid w:val="008F0094"/>
    <w:rsid w:val="008F03EF"/>
    <w:rsid w:val="008F340F"/>
    <w:rsid w:val="008F56F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3CF"/>
    <w:rsid w:val="00BA6972"/>
    <w:rsid w:val="00BB1E0D"/>
    <w:rsid w:val="00BB26C8"/>
    <w:rsid w:val="00BB4D9B"/>
    <w:rsid w:val="00BB73FF"/>
    <w:rsid w:val="00BB7688"/>
    <w:rsid w:val="00BC7423"/>
    <w:rsid w:val="00BC7CAC"/>
    <w:rsid w:val="00BD2B71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37942"/>
    <w:rsid w:val="00C410D9"/>
    <w:rsid w:val="00C4157B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06CC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2D2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57C9"/>
    <w:rsid w:val="00EB6C33"/>
    <w:rsid w:val="00EC4B6E"/>
    <w:rsid w:val="00EC6F6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0C1A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8A04"/>
  <w15:docId w15:val="{56F513AD-68B5-4ECE-81C3-AFC7C548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B6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4157B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5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E222D2"/>
    <w:pPr>
      <w:keepNext/>
      <w:spacing w:before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C54DE"/>
    <w:pPr>
      <w:keepNext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A63CF"/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C415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4157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415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8C54DE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222D2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8E44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BEE28186EA41FB982E8464A0EE4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629D9-B701-4EC3-AC32-995C48881264}"/>
      </w:docPartPr>
      <w:docPartBody>
        <w:p w:rsidR="00BF17CD" w:rsidRDefault="001C797B">
          <w:r w:rsidRPr="00FF013B">
            <w:rPr>
              <w:rStyle w:val="PlaceholderText"/>
            </w:rPr>
            <w:t>[Title]</w:t>
          </w:r>
        </w:p>
      </w:docPartBody>
    </w:docPart>
    <w:docPart>
      <w:docPartPr>
        <w:name w:val="50EAF3449AD74A20B599F43961C91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4EEB-AE2C-4197-9424-2862C13DB9E4}"/>
      </w:docPartPr>
      <w:docPartBody>
        <w:p w:rsidR="00731014" w:rsidRDefault="00BF17CD">
          <w:r w:rsidRPr="00236E4C">
            <w:rPr>
              <w:rStyle w:val="PlaceholderText"/>
            </w:rPr>
            <w:t>[Title]</w:t>
          </w:r>
        </w:p>
      </w:docPartBody>
    </w:docPart>
    <w:docPart>
      <w:docPartPr>
        <w:name w:val="89B63803DAAE429AAE3E87BAFC49D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ADBD-5562-4972-8709-60AEBA1CB6F8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  <w:docPart>
      <w:docPartPr>
        <w:name w:val="2750D10F34074C47BB3D9DD6EDC3E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9A388-1392-4FE9-A5EB-55AC8F0DF0D2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97B"/>
    <w:rsid w:val="001C797B"/>
    <w:rsid w:val="00372299"/>
    <w:rsid w:val="00445775"/>
    <w:rsid w:val="00731014"/>
    <w:rsid w:val="00A14C98"/>
    <w:rsid w:val="00BF17CD"/>
    <w:rsid w:val="00D57A85"/>
    <w:rsid w:val="00D7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17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71396D-962C-463C-9A81-F4A95F3A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79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Research a Hardware Upgrade</vt:lpstr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Research a Hardware Upgrade</dc:title>
  <dc:description>2015</dc:description>
  <cp:lastModifiedBy>Ryan Mangana</cp:lastModifiedBy>
  <cp:revision>2</cp:revision>
  <cp:lastPrinted>2019-07-13T05:03:00Z</cp:lastPrinted>
  <dcterms:created xsi:type="dcterms:W3CDTF">2019-07-13T04:51:00Z</dcterms:created>
  <dcterms:modified xsi:type="dcterms:W3CDTF">2026-07-09T13:14:00Z</dcterms:modified>
</cp:coreProperties>
</file>